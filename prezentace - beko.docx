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9A05E" w14:textId="77777777" w:rsidR="00C93209" w:rsidRDefault="00C93209" w:rsidP="00C93209"/>
    <w:p w14:paraId="15AA2725" w14:textId="77777777" w:rsidR="00C93209" w:rsidRDefault="00C93209" w:rsidP="00C93209">
      <w:pPr>
        <w:jc w:val="center"/>
        <w:rPr>
          <w:sz w:val="44"/>
        </w:rPr>
      </w:pPr>
    </w:p>
    <w:p w14:paraId="3BAC669F" w14:textId="77777777" w:rsidR="00C93209" w:rsidRDefault="00C93209" w:rsidP="00C93209">
      <w:pPr>
        <w:jc w:val="center"/>
        <w:rPr>
          <w:sz w:val="44"/>
        </w:rPr>
      </w:pPr>
    </w:p>
    <w:p w14:paraId="5FE9B3BB" w14:textId="77777777" w:rsidR="00C93209" w:rsidRDefault="00C93209" w:rsidP="00C93209">
      <w:pPr>
        <w:jc w:val="center"/>
        <w:rPr>
          <w:sz w:val="44"/>
        </w:rPr>
      </w:pPr>
    </w:p>
    <w:p w14:paraId="23A10233" w14:textId="77777777" w:rsidR="00C93209" w:rsidRDefault="00C93209" w:rsidP="00C93209">
      <w:pPr>
        <w:jc w:val="center"/>
        <w:rPr>
          <w:sz w:val="44"/>
        </w:rPr>
      </w:pPr>
    </w:p>
    <w:p w14:paraId="72DE1C44" w14:textId="77777777" w:rsidR="00C93209" w:rsidRPr="00BB549F" w:rsidRDefault="00C93209" w:rsidP="00C93209">
      <w:pPr>
        <w:jc w:val="center"/>
        <w:rPr>
          <w:sz w:val="44"/>
        </w:rPr>
      </w:pPr>
      <w:r w:rsidRPr="00BB549F">
        <w:rPr>
          <w:sz w:val="44"/>
        </w:rPr>
        <w:t>Školení</w:t>
      </w:r>
    </w:p>
    <w:p w14:paraId="4DEF5051" w14:textId="544584EB" w:rsidR="006D554B" w:rsidRDefault="00C93209" w:rsidP="00C93209">
      <w:pPr>
        <w:jc w:val="center"/>
        <w:rPr>
          <w:sz w:val="72"/>
        </w:rPr>
      </w:pPr>
      <w:r w:rsidRPr="00BB549F">
        <w:rPr>
          <w:sz w:val="72"/>
        </w:rPr>
        <w:t xml:space="preserve">OBCHODNÍ </w:t>
      </w:r>
      <w:r>
        <w:rPr>
          <w:sz w:val="72"/>
        </w:rPr>
        <w:t>DOVEDNOSTI</w:t>
      </w:r>
      <w:r w:rsidR="006E66B9">
        <w:rPr>
          <w:sz w:val="72"/>
        </w:rPr>
        <w:br/>
      </w:r>
      <w:r w:rsidR="00932696">
        <w:rPr>
          <w:sz w:val="72"/>
        </w:rPr>
        <w:t>A VYJEDNÁVÁNÍ</w:t>
      </w:r>
    </w:p>
    <w:p w14:paraId="70E917C1" w14:textId="6D3CB8B6" w:rsidR="00C93209" w:rsidRDefault="006D554B" w:rsidP="006D554B">
      <w:pPr>
        <w:spacing w:after="160" w:line="259" w:lineRule="auto"/>
        <w:rPr>
          <w:sz w:val="72"/>
        </w:rPr>
      </w:pPr>
      <w:r>
        <w:rPr>
          <w:sz w:val="72"/>
        </w:rPr>
        <w:br w:type="page"/>
      </w:r>
    </w:p>
    <w:p w14:paraId="4BAE2C29" w14:textId="77777777" w:rsidR="00932696" w:rsidRPr="00932696" w:rsidRDefault="00932696" w:rsidP="00932696">
      <w:pPr>
        <w:pStyle w:val="Heading2"/>
      </w:pPr>
      <w:r w:rsidRPr="00932696">
        <w:lastRenderedPageBreak/>
        <w:t>5 nezbytných součástí úspěšné obchodní komunikace</w:t>
      </w:r>
    </w:p>
    <w:p w14:paraId="73E1036C" w14:textId="77777777" w:rsidR="00932696" w:rsidRPr="00932696" w:rsidRDefault="00932696" w:rsidP="00932696"/>
    <w:p w14:paraId="1A4D40F8" w14:textId="77777777" w:rsidR="00932696" w:rsidRPr="00932696" w:rsidRDefault="00932696" w:rsidP="00932696">
      <w:r w:rsidRPr="00932696">
        <w:t>1.</w:t>
      </w:r>
      <w:r w:rsidRPr="00932696">
        <w:tab/>
        <w:t>Získání pozornosti</w:t>
      </w:r>
    </w:p>
    <w:p w14:paraId="20C231F4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55031889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2D110C4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597D169A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2ED90543" w14:textId="77777777" w:rsidR="00932696" w:rsidRPr="00932696" w:rsidRDefault="00932696" w:rsidP="00932696">
      <w:r w:rsidRPr="00932696">
        <w:t>2.</w:t>
      </w:r>
      <w:r w:rsidRPr="00932696">
        <w:tab/>
        <w:t>Získání důvěryhodnosti</w:t>
      </w:r>
    </w:p>
    <w:p w14:paraId="56ABA3B8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11B4B585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5CA46377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2988B641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CC4B646" w14:textId="77777777" w:rsidR="00932696" w:rsidRPr="00932696" w:rsidRDefault="00932696" w:rsidP="00932696">
      <w:r w:rsidRPr="00932696">
        <w:t>3.</w:t>
      </w:r>
      <w:r w:rsidRPr="00932696">
        <w:tab/>
        <w:t>Kvalifikace zákazníka</w:t>
      </w:r>
    </w:p>
    <w:p w14:paraId="21919364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68D035D2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16ADB8F8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219DC95A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3D425192" w14:textId="77777777" w:rsidR="00932696" w:rsidRPr="00932696" w:rsidRDefault="00932696" w:rsidP="00932696">
      <w:r w:rsidRPr="00932696">
        <w:t>4.</w:t>
      </w:r>
      <w:r w:rsidRPr="00932696">
        <w:tab/>
        <w:t>Překonání námitek</w:t>
      </w:r>
    </w:p>
    <w:p w14:paraId="344019A5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1A248CFC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07416250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2654477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32008C48" w14:textId="77777777" w:rsidR="00932696" w:rsidRPr="00932696" w:rsidRDefault="00932696" w:rsidP="00932696"/>
    <w:p w14:paraId="5A127428" w14:textId="77777777" w:rsidR="00932696" w:rsidRPr="00932696" w:rsidRDefault="00932696" w:rsidP="00932696">
      <w:r w:rsidRPr="00932696">
        <w:t>5.</w:t>
      </w:r>
      <w:r w:rsidRPr="00932696">
        <w:tab/>
        <w:t>Uzavření obchodu</w:t>
      </w:r>
    </w:p>
    <w:p w14:paraId="10FEFFBF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21A5F45E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69C738A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6B097A94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65B06CEF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25016412" w14:textId="77777777" w:rsidR="00932696" w:rsidRDefault="00932696">
      <w:pPr>
        <w:spacing w:after="160" w:line="259" w:lineRule="auto"/>
      </w:pPr>
      <w:r>
        <w:br w:type="page"/>
      </w:r>
    </w:p>
    <w:p w14:paraId="3C4FFFB1" w14:textId="4FB5030C" w:rsidR="00932696" w:rsidRDefault="00932696" w:rsidP="00932696">
      <w:pPr>
        <w:pStyle w:val="Heading3"/>
      </w:pPr>
      <w:r w:rsidRPr="00932696">
        <w:lastRenderedPageBreak/>
        <w:t>Získání pozornosti</w:t>
      </w:r>
    </w:p>
    <w:p w14:paraId="6E42C92F" w14:textId="77777777" w:rsidR="00932696" w:rsidRPr="00932696" w:rsidRDefault="00932696" w:rsidP="00932696"/>
    <w:p w14:paraId="6410EE3C" w14:textId="77777777" w:rsidR="00932696" w:rsidRPr="00932696" w:rsidRDefault="00932696" w:rsidP="00932696">
      <w:r w:rsidRPr="00932696">
        <w:t>Komunikace výhod mé nabídky pro klienta, tj. komunikuji klientův osobní zájem.</w:t>
      </w:r>
    </w:p>
    <w:p w14:paraId="789051D4" w14:textId="77777777" w:rsidR="00932696" w:rsidRPr="00932696" w:rsidRDefault="00932696" w:rsidP="00932696"/>
    <w:p w14:paraId="53A030A5" w14:textId="77777777" w:rsidR="00932696" w:rsidRPr="00932696" w:rsidRDefault="00932696" w:rsidP="00932696">
      <w:r w:rsidRPr="00932696">
        <w:t>•</w:t>
      </w:r>
      <w:r w:rsidRPr="00932696">
        <w:tab/>
        <w:t>Uspokojení potřeb</w:t>
      </w:r>
    </w:p>
    <w:p w14:paraId="437702E2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47B662E1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3AFC3638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8B8CC12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6479C48D" w14:textId="77777777" w:rsidR="00932696" w:rsidRPr="00932696" w:rsidRDefault="00932696" w:rsidP="00932696">
      <w:r w:rsidRPr="00932696">
        <w:t>•</w:t>
      </w:r>
      <w:r w:rsidRPr="00932696">
        <w:tab/>
        <w:t>Potvrzení hodnot</w:t>
      </w:r>
    </w:p>
    <w:p w14:paraId="2E76325C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0776C4CC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268839F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2E8E6FD6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29652EFF" w14:textId="77777777" w:rsidR="00932696" w:rsidRPr="00932696" w:rsidRDefault="00932696" w:rsidP="00932696">
      <w:r w:rsidRPr="00932696">
        <w:t>•</w:t>
      </w:r>
      <w:r w:rsidRPr="00932696">
        <w:tab/>
        <w:t>Splnění cílů</w:t>
      </w:r>
    </w:p>
    <w:p w14:paraId="29C8C6B4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167BA79B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20D9B256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5A9B5C97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153BF469" w14:textId="77777777" w:rsidR="00932696" w:rsidRPr="00932696" w:rsidRDefault="00932696" w:rsidP="00932696">
      <w:r w:rsidRPr="00932696">
        <w:br w:type="page"/>
      </w:r>
    </w:p>
    <w:p w14:paraId="381C14AC" w14:textId="132D0A83" w:rsidR="00932696" w:rsidRDefault="00932696" w:rsidP="00932696">
      <w:pPr>
        <w:pStyle w:val="Heading3"/>
      </w:pPr>
      <w:r w:rsidRPr="00932696">
        <w:lastRenderedPageBreak/>
        <w:t>Získání důvěryhodnosti</w:t>
      </w:r>
    </w:p>
    <w:p w14:paraId="41F8EF93" w14:textId="77777777" w:rsidR="00932696" w:rsidRPr="00932696" w:rsidRDefault="00932696" w:rsidP="00932696"/>
    <w:p w14:paraId="2851CAA0" w14:textId="77777777" w:rsidR="00932696" w:rsidRPr="00932696" w:rsidRDefault="00932696" w:rsidP="00932696">
      <w:r w:rsidRPr="00932696">
        <w:t>Získání důvěryhodnosti je kritické pro zvýšení pravděpodobnosti toho, že potenciální zákazník nakoupí produkt či službu u mne. Podpůrnými faktory pro získání důvěryhodnosti je prokázaní vlastní autority či navázání bližšího vztahu.</w:t>
      </w:r>
    </w:p>
    <w:p w14:paraId="64D7222E" w14:textId="77777777" w:rsidR="00932696" w:rsidRPr="00932696" w:rsidRDefault="00932696" w:rsidP="00932696"/>
    <w:p w14:paraId="2C47388C" w14:textId="6B753D68" w:rsidR="00932696" w:rsidRPr="00932696" w:rsidRDefault="00932696" w:rsidP="000A2AC9">
      <w:pPr>
        <w:pStyle w:val="ListParagraph"/>
        <w:numPr>
          <w:ilvl w:val="0"/>
          <w:numId w:val="13"/>
        </w:numPr>
      </w:pPr>
      <w:r w:rsidRPr="00932696">
        <w:t>Komunikace společného zájmu</w:t>
      </w:r>
    </w:p>
    <w:p w14:paraId="435113AC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186C8BE6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173FA4F0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FA74F5E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509CD497" w14:textId="77777777" w:rsidR="00932696" w:rsidRPr="00932696" w:rsidRDefault="00932696" w:rsidP="00932696"/>
    <w:p w14:paraId="2B94800B" w14:textId="1E702D45" w:rsidR="00932696" w:rsidRPr="00932696" w:rsidRDefault="00932696" w:rsidP="000A2AC9">
      <w:pPr>
        <w:pStyle w:val="ListParagraph"/>
        <w:numPr>
          <w:ilvl w:val="0"/>
          <w:numId w:val="13"/>
        </w:numPr>
      </w:pPr>
      <w:r w:rsidRPr="00932696">
        <w:t>Emocionální propojení</w:t>
      </w:r>
    </w:p>
    <w:p w14:paraId="7B010201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0B6E2A9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332268CD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4A1B609B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1755F5E0" w14:textId="77777777" w:rsidR="00932696" w:rsidRPr="00932696" w:rsidRDefault="00932696" w:rsidP="00932696"/>
    <w:p w14:paraId="57C64480" w14:textId="2B81980E" w:rsidR="00932696" w:rsidRPr="00932696" w:rsidRDefault="00932696" w:rsidP="000A2AC9">
      <w:pPr>
        <w:pStyle w:val="ListParagraph"/>
        <w:numPr>
          <w:ilvl w:val="0"/>
          <w:numId w:val="13"/>
        </w:numPr>
      </w:pPr>
      <w:r w:rsidRPr="00932696">
        <w:t>Poskytnutí důkazu mého tvrzení</w:t>
      </w:r>
    </w:p>
    <w:p w14:paraId="6C3ED031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40C5E502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02EF454A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3041C6E8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66786D66" w14:textId="77777777" w:rsidR="00932696" w:rsidRPr="00932696" w:rsidRDefault="00932696" w:rsidP="00932696">
      <w:r w:rsidRPr="00932696">
        <w:t> </w:t>
      </w:r>
    </w:p>
    <w:p w14:paraId="3509DEF6" w14:textId="77777777" w:rsidR="00932696" w:rsidRPr="00932696" w:rsidRDefault="00932696" w:rsidP="00932696">
      <w:r w:rsidRPr="00932696">
        <w:br w:type="page"/>
      </w:r>
    </w:p>
    <w:p w14:paraId="56BB5556" w14:textId="77777777" w:rsidR="00932696" w:rsidRPr="00932696" w:rsidRDefault="00932696" w:rsidP="00932696">
      <w:pPr>
        <w:pStyle w:val="Heading3"/>
      </w:pPr>
      <w:r w:rsidRPr="00932696">
        <w:lastRenderedPageBreak/>
        <w:t>Kvalifikace zákazníka</w:t>
      </w:r>
    </w:p>
    <w:p w14:paraId="07E3B929" w14:textId="77777777" w:rsidR="00932696" w:rsidRDefault="00932696" w:rsidP="00932696"/>
    <w:p w14:paraId="6BC5B981" w14:textId="060BA5C9" w:rsidR="00932696" w:rsidRPr="00932696" w:rsidRDefault="00932696" w:rsidP="00932696">
      <w:r w:rsidRPr="00932696">
        <w:t>Kromě toho, že zákazník musí mít motivaci můj produkt či službu koupit a mnou nabízené řešení je v souladu s jeho cíli a hodnotami, musí být schopen si jej dovolit.</w:t>
      </w:r>
    </w:p>
    <w:p w14:paraId="1B6A6DF8" w14:textId="77777777" w:rsidR="00932696" w:rsidRPr="00932696" w:rsidRDefault="00932696" w:rsidP="00932696">
      <w:r w:rsidRPr="00932696">
        <w:t>Kvalifikaci zákazníka provádíme otevřenými otázkami (jak, co, kdy, proč), kdy se nejdříve ptáme na méně kontroverzní věci. Zároveň, ptáme se na:</w:t>
      </w:r>
    </w:p>
    <w:p w14:paraId="5D099058" w14:textId="77777777" w:rsidR="00932696" w:rsidRPr="00932696" w:rsidRDefault="00932696" w:rsidP="00932696">
      <w:r w:rsidRPr="00932696">
        <w:t xml:space="preserve"> </w:t>
      </w:r>
    </w:p>
    <w:p w14:paraId="52F36439" w14:textId="12025235" w:rsidR="00932696" w:rsidRPr="00932696" w:rsidRDefault="00932696" w:rsidP="000A2AC9">
      <w:pPr>
        <w:pStyle w:val="ListParagraph"/>
        <w:numPr>
          <w:ilvl w:val="0"/>
          <w:numId w:val="12"/>
        </w:numPr>
      </w:pPr>
      <w:r w:rsidRPr="00932696">
        <w:t>Minulost</w:t>
      </w:r>
    </w:p>
    <w:p w14:paraId="5E58B9E5" w14:textId="77777777" w:rsidR="00932696" w:rsidRPr="00932696" w:rsidRDefault="00932696" w:rsidP="00932696">
      <w:r w:rsidRPr="00932696">
        <w:t>Proč se klient rozhodl v minulosti pro stávající řešení.</w:t>
      </w:r>
    </w:p>
    <w:p w14:paraId="0CE06235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172440D5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64D7D9FB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47D271A3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6F5E52ED" w14:textId="77777777" w:rsidR="00932696" w:rsidRPr="00932696" w:rsidRDefault="00932696" w:rsidP="00932696"/>
    <w:p w14:paraId="10A050B3" w14:textId="0F9280C2" w:rsidR="00932696" w:rsidRPr="00932696" w:rsidRDefault="00932696" w:rsidP="000A2AC9">
      <w:pPr>
        <w:pStyle w:val="ListParagraph"/>
        <w:numPr>
          <w:ilvl w:val="0"/>
          <w:numId w:val="11"/>
        </w:numPr>
      </w:pPr>
      <w:r w:rsidRPr="00932696">
        <w:t>Současnost</w:t>
      </w:r>
    </w:p>
    <w:p w14:paraId="7144AD94" w14:textId="77777777" w:rsidR="00932696" w:rsidRPr="00932696" w:rsidRDefault="00932696" w:rsidP="00932696">
      <w:r w:rsidRPr="00932696">
        <w:t>Proč klientovi stávající řešení nevyhovuje.</w:t>
      </w:r>
    </w:p>
    <w:p w14:paraId="72C3FCB3" w14:textId="77777777" w:rsidR="00932696" w:rsidRPr="00932696" w:rsidRDefault="00932696" w:rsidP="00932696">
      <w:r w:rsidRPr="00932696">
        <w:t>V čem mu naopak stávající řešení nejvíce vyhovuje.</w:t>
      </w:r>
    </w:p>
    <w:p w14:paraId="63C25BA2" w14:textId="77777777" w:rsidR="00932696" w:rsidRPr="00932696" w:rsidRDefault="00932696" w:rsidP="00932696">
      <w:r w:rsidRPr="00932696">
        <w:t>Co očekává od nového produktu, jaký je „ideální stav“</w:t>
      </w:r>
    </w:p>
    <w:p w14:paraId="32423264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3093E651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34F78FE9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1858B95C" w14:textId="039E9D37" w:rsidR="00932696" w:rsidRDefault="00932696" w:rsidP="00932696">
      <w:r w:rsidRPr="00932696">
        <w:t>…………………………………………………………………………………………………</w:t>
      </w:r>
    </w:p>
    <w:p w14:paraId="77020385" w14:textId="77777777" w:rsidR="00EE1BD8" w:rsidRPr="00932696" w:rsidRDefault="00EE1BD8" w:rsidP="00932696"/>
    <w:p w14:paraId="1ECBBE7D" w14:textId="7FBC4FC6" w:rsidR="00932696" w:rsidRPr="00932696" w:rsidRDefault="00932696" w:rsidP="000A2AC9">
      <w:pPr>
        <w:pStyle w:val="ListParagraph"/>
        <w:numPr>
          <w:ilvl w:val="0"/>
          <w:numId w:val="10"/>
        </w:numPr>
      </w:pPr>
      <w:r w:rsidRPr="00932696">
        <w:t>Budoucnost</w:t>
      </w:r>
    </w:p>
    <w:p w14:paraId="09578081" w14:textId="77777777" w:rsidR="00932696" w:rsidRPr="00932696" w:rsidRDefault="00932696" w:rsidP="00932696">
      <w:r w:rsidRPr="00932696">
        <w:t>Kdy bude klient připraven ke koupi</w:t>
      </w:r>
    </w:p>
    <w:p w14:paraId="7CE98616" w14:textId="77777777" w:rsidR="00932696" w:rsidRPr="00932696" w:rsidRDefault="00932696" w:rsidP="00932696">
      <w:r w:rsidRPr="00932696">
        <w:t>Jak by moje řešení pozitivně ovlivnilo jeho firmu, osobní život</w:t>
      </w:r>
    </w:p>
    <w:p w14:paraId="25CA0729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52816B76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4A047737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285E61A8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47D53A5B" w14:textId="77777777" w:rsidR="00932696" w:rsidRPr="00932696" w:rsidRDefault="00932696" w:rsidP="00932696">
      <w:r w:rsidRPr="00932696">
        <w:br w:type="page"/>
      </w:r>
    </w:p>
    <w:p w14:paraId="5A2C841B" w14:textId="77777777" w:rsidR="00932696" w:rsidRPr="00932696" w:rsidRDefault="00932696" w:rsidP="00932696">
      <w:pPr>
        <w:pStyle w:val="Heading4"/>
      </w:pPr>
      <w:r w:rsidRPr="00932696">
        <w:lastRenderedPageBreak/>
        <w:t>Komunikační bariéry v prodejním rozhovoru</w:t>
      </w:r>
    </w:p>
    <w:p w14:paraId="78D4F1D9" w14:textId="77777777" w:rsidR="00932696" w:rsidRPr="00932696" w:rsidRDefault="00932696" w:rsidP="00932696"/>
    <w:p w14:paraId="1C4EFD35" w14:textId="77777777" w:rsidR="00932696" w:rsidRPr="00932696" w:rsidRDefault="00932696" w:rsidP="000A2AC9">
      <w:pPr>
        <w:numPr>
          <w:ilvl w:val="0"/>
          <w:numId w:val="4"/>
        </w:numPr>
      </w:pPr>
      <w:r w:rsidRPr="00932696">
        <w:t>strach z neúspěchu</w:t>
      </w:r>
    </w:p>
    <w:p w14:paraId="1D5498F9" w14:textId="77777777" w:rsidR="00932696" w:rsidRPr="00932696" w:rsidRDefault="00932696" w:rsidP="000A2AC9">
      <w:pPr>
        <w:numPr>
          <w:ilvl w:val="0"/>
          <w:numId w:val="4"/>
        </w:numPr>
      </w:pPr>
      <w:r w:rsidRPr="00932696">
        <w:t>stres způsobený osobními / pracovními problémy</w:t>
      </w:r>
    </w:p>
    <w:p w14:paraId="517D3D35" w14:textId="77777777" w:rsidR="00932696" w:rsidRPr="00932696" w:rsidRDefault="00932696" w:rsidP="000A2AC9">
      <w:pPr>
        <w:numPr>
          <w:ilvl w:val="0"/>
          <w:numId w:val="4"/>
        </w:numPr>
      </w:pPr>
      <w:r w:rsidRPr="00932696">
        <w:t>špatný postoj (předsudky, bagatelizace obav klienta apod.)</w:t>
      </w:r>
    </w:p>
    <w:p w14:paraId="4CA1EF4C" w14:textId="77777777" w:rsidR="00932696" w:rsidRPr="00932696" w:rsidRDefault="00932696" w:rsidP="000A2AC9">
      <w:pPr>
        <w:numPr>
          <w:ilvl w:val="0"/>
          <w:numId w:val="4"/>
        </w:numPr>
      </w:pPr>
      <w:r w:rsidRPr="00932696">
        <w:t>kulturní odlišnosti / zvykové odlišnosti</w:t>
      </w:r>
    </w:p>
    <w:p w14:paraId="7B6616AA" w14:textId="77777777" w:rsidR="00932696" w:rsidRPr="00932696" w:rsidRDefault="00932696" w:rsidP="000A2AC9">
      <w:pPr>
        <w:numPr>
          <w:ilvl w:val="0"/>
          <w:numId w:val="4"/>
        </w:numPr>
      </w:pPr>
      <w:r w:rsidRPr="00932696">
        <w:t>rychlost projevu</w:t>
      </w:r>
    </w:p>
    <w:p w14:paraId="168072B8" w14:textId="77777777" w:rsidR="00932696" w:rsidRPr="00932696" w:rsidRDefault="00932696" w:rsidP="000A2AC9">
      <w:pPr>
        <w:numPr>
          <w:ilvl w:val="0"/>
          <w:numId w:val="4"/>
        </w:numPr>
      </w:pPr>
      <w:r w:rsidRPr="00932696">
        <w:t>negativní emoce</w:t>
      </w:r>
    </w:p>
    <w:p w14:paraId="58BDB32A" w14:textId="77777777" w:rsidR="00932696" w:rsidRPr="00932696" w:rsidRDefault="00932696" w:rsidP="000A2AC9">
      <w:pPr>
        <w:numPr>
          <w:ilvl w:val="0"/>
          <w:numId w:val="4"/>
        </w:numPr>
      </w:pPr>
      <w:r w:rsidRPr="00932696">
        <w:t>nepohoda</w:t>
      </w:r>
    </w:p>
    <w:p w14:paraId="008F468D" w14:textId="77777777" w:rsidR="00932696" w:rsidRPr="00932696" w:rsidRDefault="00932696" w:rsidP="000A2AC9">
      <w:pPr>
        <w:numPr>
          <w:ilvl w:val="0"/>
          <w:numId w:val="4"/>
        </w:numPr>
      </w:pPr>
      <w:r w:rsidRPr="00932696">
        <w:t>skákání do řeči</w:t>
      </w:r>
    </w:p>
    <w:p w14:paraId="13923F1B" w14:textId="77777777" w:rsidR="00932696" w:rsidRPr="00932696" w:rsidRDefault="00932696" w:rsidP="000A2AC9">
      <w:pPr>
        <w:numPr>
          <w:ilvl w:val="0"/>
          <w:numId w:val="4"/>
        </w:numPr>
      </w:pPr>
      <w:r w:rsidRPr="00932696">
        <w:t>používání neznámých pojmů, žargonu</w:t>
      </w:r>
    </w:p>
    <w:p w14:paraId="6C8BA4E8" w14:textId="77777777" w:rsidR="00932696" w:rsidRPr="00932696" w:rsidRDefault="00932696" w:rsidP="000A2AC9">
      <w:pPr>
        <w:numPr>
          <w:ilvl w:val="0"/>
          <w:numId w:val="4"/>
        </w:numPr>
      </w:pPr>
      <w:r w:rsidRPr="00932696">
        <w:t>vlastní nepozornost</w:t>
      </w:r>
    </w:p>
    <w:p w14:paraId="4442432B" w14:textId="77777777" w:rsidR="00932696" w:rsidRPr="00932696" w:rsidRDefault="00932696" w:rsidP="00932696"/>
    <w:p w14:paraId="3D1793A0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4C873425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9E8532B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60CB8FC1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C56D81E" w14:textId="77777777" w:rsidR="00932696" w:rsidRPr="00932696" w:rsidRDefault="00932696" w:rsidP="00932696"/>
    <w:p w14:paraId="2AAE0484" w14:textId="77777777" w:rsidR="00932696" w:rsidRPr="00932696" w:rsidRDefault="00932696" w:rsidP="00932696">
      <w:pPr>
        <w:pStyle w:val="Heading4"/>
      </w:pPr>
      <w:r w:rsidRPr="00932696">
        <w:t>Komunikační mosty v prodejním rozhovoru</w:t>
      </w:r>
    </w:p>
    <w:p w14:paraId="70EFFB1D" w14:textId="77777777" w:rsidR="00932696" w:rsidRPr="00932696" w:rsidRDefault="00932696" w:rsidP="00932696"/>
    <w:p w14:paraId="41818C75" w14:textId="77777777" w:rsidR="00932696" w:rsidRPr="00932696" w:rsidRDefault="00932696" w:rsidP="000A2AC9">
      <w:pPr>
        <w:numPr>
          <w:ilvl w:val="0"/>
          <w:numId w:val="4"/>
        </w:numPr>
      </w:pPr>
      <w:r w:rsidRPr="00932696">
        <w:t>ticho (ve zdravé míře)</w:t>
      </w:r>
    </w:p>
    <w:p w14:paraId="21F64756" w14:textId="77777777" w:rsidR="00932696" w:rsidRPr="00932696" w:rsidRDefault="00932696" w:rsidP="000A2AC9">
      <w:pPr>
        <w:numPr>
          <w:ilvl w:val="0"/>
          <w:numId w:val="4"/>
        </w:numPr>
      </w:pPr>
      <w:r w:rsidRPr="00932696">
        <w:t>otázky</w:t>
      </w:r>
    </w:p>
    <w:p w14:paraId="001B7820" w14:textId="77777777" w:rsidR="00932696" w:rsidRPr="00932696" w:rsidRDefault="00932696" w:rsidP="000A2AC9">
      <w:pPr>
        <w:numPr>
          <w:ilvl w:val="0"/>
          <w:numId w:val="4"/>
        </w:numPr>
      </w:pPr>
      <w:r w:rsidRPr="00932696">
        <w:t>zahájení vlastní řeči přímým odkázáním se na zákazníkova tvrzení</w:t>
      </w:r>
    </w:p>
    <w:p w14:paraId="38DC1AD9" w14:textId="77777777" w:rsidR="00932696" w:rsidRPr="00932696" w:rsidRDefault="00932696" w:rsidP="000A2AC9">
      <w:pPr>
        <w:numPr>
          <w:ilvl w:val="0"/>
          <w:numId w:val="4"/>
        </w:numPr>
      </w:pPr>
      <w:r w:rsidRPr="00932696">
        <w:t>zahájení vlastní řeči potvrzením klientova předchozího úsudku</w:t>
      </w:r>
    </w:p>
    <w:p w14:paraId="6EFECBA6" w14:textId="77777777" w:rsidR="00932696" w:rsidRPr="00932696" w:rsidRDefault="00932696" w:rsidP="00932696"/>
    <w:p w14:paraId="3FD79F35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4E03907D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9CAFC40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B3C1237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4A93C8A2" w14:textId="77777777" w:rsidR="00932696" w:rsidRPr="00932696" w:rsidRDefault="00932696" w:rsidP="00932696">
      <w:r w:rsidRPr="00932696">
        <w:t xml:space="preserve"> </w:t>
      </w:r>
    </w:p>
    <w:p w14:paraId="2284C40C" w14:textId="77777777" w:rsidR="00932696" w:rsidRPr="00932696" w:rsidRDefault="00932696" w:rsidP="00932696">
      <w:r w:rsidRPr="00932696">
        <w:br w:type="page"/>
      </w:r>
    </w:p>
    <w:p w14:paraId="1B804BE8" w14:textId="4421B38E" w:rsidR="00932696" w:rsidRPr="00932696" w:rsidRDefault="00AE4A5C" w:rsidP="00AE4A5C">
      <w:pPr>
        <w:pStyle w:val="Heading4"/>
      </w:pPr>
      <w:r>
        <w:lastRenderedPageBreak/>
        <w:t>Kvalifikace zákazníka - otázky</w:t>
      </w:r>
    </w:p>
    <w:p w14:paraId="23ECBE8D" w14:textId="77777777" w:rsidR="00932696" w:rsidRPr="00932696" w:rsidRDefault="00932696" w:rsidP="00932696"/>
    <w:p w14:paraId="4C56F4B3" w14:textId="77777777" w:rsidR="00932696" w:rsidRPr="00932696" w:rsidRDefault="00932696" w:rsidP="000A2AC9">
      <w:pPr>
        <w:numPr>
          <w:ilvl w:val="0"/>
          <w:numId w:val="6"/>
        </w:numPr>
      </w:pPr>
      <w:r w:rsidRPr="00932696">
        <w:t>Příprava otázek pro kvalifikaci zákazníka</w:t>
      </w:r>
    </w:p>
    <w:p w14:paraId="3EF649D3" w14:textId="77777777" w:rsidR="00932696" w:rsidRPr="00932696" w:rsidRDefault="00932696" w:rsidP="000A2AC9">
      <w:pPr>
        <w:numPr>
          <w:ilvl w:val="1"/>
          <w:numId w:val="6"/>
        </w:numPr>
      </w:pPr>
      <w:r w:rsidRPr="00932696">
        <w:t>Zjištění motivace</w:t>
      </w:r>
    </w:p>
    <w:p w14:paraId="097AF27B" w14:textId="77777777" w:rsidR="00932696" w:rsidRPr="00932696" w:rsidRDefault="00932696" w:rsidP="000A2AC9">
      <w:pPr>
        <w:numPr>
          <w:ilvl w:val="1"/>
          <w:numId w:val="6"/>
        </w:numPr>
      </w:pPr>
      <w:r w:rsidRPr="00932696">
        <w:t>Zjištění toho, jestli produkt / služba plní klientovy potřeby</w:t>
      </w:r>
    </w:p>
    <w:p w14:paraId="4CB50F75" w14:textId="77777777" w:rsidR="00932696" w:rsidRPr="00932696" w:rsidRDefault="00932696" w:rsidP="000A2AC9">
      <w:pPr>
        <w:numPr>
          <w:ilvl w:val="1"/>
          <w:numId w:val="6"/>
        </w:numPr>
      </w:pPr>
      <w:r w:rsidRPr="00932696">
        <w:t>Zjištění toho, jestli si klient může produkt dovolit</w:t>
      </w:r>
    </w:p>
    <w:p w14:paraId="591ECCE0" w14:textId="77777777" w:rsidR="00932696" w:rsidRPr="00932696" w:rsidRDefault="00932696" w:rsidP="000A2AC9">
      <w:pPr>
        <w:numPr>
          <w:ilvl w:val="1"/>
          <w:numId w:val="6"/>
        </w:numPr>
      </w:pPr>
      <w:r w:rsidRPr="00932696">
        <w:t>Zjištění nákupních zvyklostí (jak klient nakupuje)</w:t>
      </w:r>
    </w:p>
    <w:p w14:paraId="0DA69142" w14:textId="77777777" w:rsidR="00932696" w:rsidRPr="00932696" w:rsidRDefault="00932696" w:rsidP="000A2AC9">
      <w:pPr>
        <w:numPr>
          <w:ilvl w:val="0"/>
          <w:numId w:val="6"/>
        </w:numPr>
      </w:pPr>
      <w:r w:rsidRPr="00932696">
        <w:t>Příprava benefitů, které klient získá koupí našeho produktu / služby</w:t>
      </w:r>
    </w:p>
    <w:p w14:paraId="4A1F4953" w14:textId="77777777" w:rsidR="00932696" w:rsidRPr="00932696" w:rsidRDefault="00932696" w:rsidP="000A2AC9">
      <w:pPr>
        <w:numPr>
          <w:ilvl w:val="0"/>
          <w:numId w:val="6"/>
        </w:numPr>
      </w:pPr>
      <w:r w:rsidRPr="00932696">
        <w:t>Příprava argumentů k nejčastěji vyskytujícím se námitkám</w:t>
      </w:r>
    </w:p>
    <w:p w14:paraId="2D4CBF68" w14:textId="77777777" w:rsidR="00932696" w:rsidRPr="00932696" w:rsidRDefault="00932696" w:rsidP="000A2AC9">
      <w:pPr>
        <w:numPr>
          <w:ilvl w:val="0"/>
          <w:numId w:val="6"/>
        </w:numPr>
      </w:pPr>
      <w:r w:rsidRPr="00932696">
        <w:t>Příprava způsobu uzavření prodeje</w:t>
      </w:r>
    </w:p>
    <w:p w14:paraId="7457D2D8" w14:textId="77777777" w:rsidR="00932696" w:rsidRPr="00932696" w:rsidRDefault="00932696" w:rsidP="00932696"/>
    <w:p w14:paraId="68408F0B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0FBC8C77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4F65612F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F4E2B80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4E7CF20" w14:textId="77777777" w:rsidR="00932696" w:rsidRPr="00932696" w:rsidRDefault="00932696" w:rsidP="00932696">
      <w:r w:rsidRPr="00932696">
        <w:br w:type="page"/>
      </w:r>
    </w:p>
    <w:p w14:paraId="7C01E1C0" w14:textId="77777777" w:rsidR="00932696" w:rsidRPr="00932696" w:rsidRDefault="00932696" w:rsidP="00932696">
      <w:r w:rsidRPr="00932696">
        <w:lastRenderedPageBreak/>
        <w:t>Tipy na pokládání otázek</w:t>
      </w:r>
    </w:p>
    <w:p w14:paraId="6F3E8EF0" w14:textId="77777777" w:rsidR="00932696" w:rsidRPr="00932696" w:rsidRDefault="00932696" w:rsidP="000A2AC9">
      <w:pPr>
        <w:numPr>
          <w:ilvl w:val="0"/>
          <w:numId w:val="7"/>
        </w:numPr>
      </w:pPr>
      <w:r w:rsidRPr="00932696">
        <w:t>Začínám „zeširoka“</w:t>
      </w:r>
    </w:p>
    <w:p w14:paraId="4DFE87B2" w14:textId="77777777" w:rsidR="00932696" w:rsidRPr="00932696" w:rsidRDefault="00932696" w:rsidP="000A2AC9">
      <w:pPr>
        <w:numPr>
          <w:ilvl w:val="0"/>
          <w:numId w:val="7"/>
        </w:numPr>
      </w:pPr>
      <w:r w:rsidRPr="00932696">
        <w:t>Ptám se nejdříve na méně „osobní“ věci</w:t>
      </w:r>
    </w:p>
    <w:p w14:paraId="38A890E8" w14:textId="77777777" w:rsidR="00932696" w:rsidRPr="00932696" w:rsidRDefault="00932696" w:rsidP="000A2AC9">
      <w:pPr>
        <w:numPr>
          <w:ilvl w:val="0"/>
          <w:numId w:val="7"/>
        </w:numPr>
      </w:pPr>
      <w:r w:rsidRPr="00932696">
        <w:t>Začínám dotazy na méně kontroverzní témata</w:t>
      </w:r>
    </w:p>
    <w:p w14:paraId="35CBD492" w14:textId="77777777" w:rsidR="00932696" w:rsidRPr="00932696" w:rsidRDefault="00932696" w:rsidP="000A2AC9">
      <w:pPr>
        <w:numPr>
          <w:ilvl w:val="0"/>
          <w:numId w:val="7"/>
        </w:numPr>
      </w:pPr>
      <w:r w:rsidRPr="00932696">
        <w:t>Samotné potřeby zjišťuji otevřenými otázkami (jak, co, kdy, proč)</w:t>
      </w:r>
    </w:p>
    <w:p w14:paraId="67A6B908" w14:textId="77777777" w:rsidR="00932696" w:rsidRPr="00932696" w:rsidRDefault="00932696" w:rsidP="000A2AC9">
      <w:pPr>
        <w:numPr>
          <w:ilvl w:val="0"/>
          <w:numId w:val="7"/>
        </w:numPr>
      </w:pPr>
      <w:r w:rsidRPr="00932696">
        <w:t>K pokročení v  obchodu používám polootevřené otázky (produkt A nebo B?)</w:t>
      </w:r>
    </w:p>
    <w:p w14:paraId="02155980" w14:textId="77777777" w:rsidR="00932696" w:rsidRPr="00932696" w:rsidRDefault="00932696" w:rsidP="000A2AC9">
      <w:pPr>
        <w:numPr>
          <w:ilvl w:val="0"/>
          <w:numId w:val="7"/>
        </w:numPr>
      </w:pPr>
      <w:r w:rsidRPr="00932696">
        <w:t>K uzavření obchodu používám uzavřené otázky (ano – ne)</w:t>
      </w:r>
    </w:p>
    <w:p w14:paraId="08174511" w14:textId="77777777" w:rsidR="00932696" w:rsidRPr="00932696" w:rsidRDefault="00932696" w:rsidP="00932696"/>
    <w:p w14:paraId="7FC14E2D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35E1239A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191FA10A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6D71CB28" w14:textId="306F8776" w:rsidR="00932696" w:rsidRDefault="00932696" w:rsidP="00932696">
      <w:r w:rsidRPr="00932696">
        <w:t>…………………………………………………………………………………………………</w:t>
      </w:r>
    </w:p>
    <w:p w14:paraId="41AC8240" w14:textId="120D9690" w:rsidR="00AE4A5C" w:rsidRDefault="00AE4A5C" w:rsidP="00932696"/>
    <w:p w14:paraId="2E55C677" w14:textId="2BAB86E4" w:rsidR="00AE4A5C" w:rsidRDefault="00AE4A5C">
      <w:pPr>
        <w:spacing w:after="160" w:line="259" w:lineRule="auto"/>
      </w:pPr>
      <w:r>
        <w:br w:type="page"/>
      </w:r>
    </w:p>
    <w:p w14:paraId="6E62B37D" w14:textId="7AD89554" w:rsidR="00AE4A5C" w:rsidRPr="00932696" w:rsidRDefault="00AE4A5C" w:rsidP="00AE4A5C">
      <w:pPr>
        <w:pStyle w:val="Heading3"/>
      </w:pPr>
      <w:r>
        <w:lastRenderedPageBreak/>
        <w:t>Základy jednání s komunikačním partnerem</w:t>
      </w:r>
    </w:p>
    <w:p w14:paraId="418BA528" w14:textId="311AD1EF" w:rsidR="00932696" w:rsidRDefault="00932696">
      <w:pPr>
        <w:spacing w:after="160" w:line="259" w:lineRule="auto"/>
      </w:pPr>
    </w:p>
    <w:p w14:paraId="6CF48AFF" w14:textId="28089278" w:rsidR="00AE4A5C" w:rsidRDefault="00AE4A5C" w:rsidP="00AE4A5C">
      <w:pPr>
        <w:pStyle w:val="Heading4"/>
      </w:pPr>
      <w:r>
        <w:t>Jaké výrazy nepoužívat</w:t>
      </w:r>
    </w:p>
    <w:p w14:paraId="6BE7D564" w14:textId="37F24854" w:rsidR="00AE4A5C" w:rsidRDefault="00AE4A5C" w:rsidP="00AE4A5C"/>
    <w:p w14:paraId="501FAB1E" w14:textId="77777777" w:rsidR="00AE4A5C" w:rsidRPr="00AE4A5C" w:rsidRDefault="00AE4A5C" w:rsidP="00AE4A5C">
      <w:pPr>
        <w:pStyle w:val="ListParagraph"/>
        <w:numPr>
          <w:ilvl w:val="0"/>
          <w:numId w:val="22"/>
        </w:numPr>
      </w:pPr>
      <w:r w:rsidRPr="00AE4A5C">
        <w:t>Podbízení svého názoru – „myslím si“, „radím vám“, „doporučuji“</w:t>
      </w:r>
    </w:p>
    <w:p w14:paraId="69F4703E" w14:textId="77777777" w:rsidR="00AE4A5C" w:rsidRPr="00AE4A5C" w:rsidRDefault="00AE4A5C" w:rsidP="00AE4A5C">
      <w:pPr>
        <w:pStyle w:val="ListParagraph"/>
        <w:numPr>
          <w:ilvl w:val="0"/>
          <w:numId w:val="22"/>
        </w:numPr>
      </w:pPr>
      <w:r w:rsidRPr="00AE4A5C">
        <w:t>Místo „JÁ“ říkejme „VY“</w:t>
      </w:r>
    </w:p>
    <w:p w14:paraId="6182EC43" w14:textId="77777777" w:rsidR="00AE4A5C" w:rsidRPr="00AE4A5C" w:rsidRDefault="00AE4A5C" w:rsidP="00AE4A5C">
      <w:pPr>
        <w:pStyle w:val="ListParagraph"/>
        <w:numPr>
          <w:ilvl w:val="0"/>
          <w:numId w:val="22"/>
        </w:numPr>
      </w:pPr>
      <w:r w:rsidRPr="00AE4A5C">
        <w:t>„ano…, ale….“</w:t>
      </w:r>
    </w:p>
    <w:p w14:paraId="76AEBC33" w14:textId="77777777" w:rsidR="00AE4A5C" w:rsidRPr="00AE4A5C" w:rsidRDefault="00AE4A5C" w:rsidP="00AE4A5C">
      <w:pPr>
        <w:pStyle w:val="ListParagraph"/>
        <w:numPr>
          <w:ilvl w:val="0"/>
          <w:numId w:val="22"/>
        </w:numPr>
      </w:pPr>
      <w:r w:rsidRPr="00AE4A5C">
        <w:t>Vícenásobné otázky</w:t>
      </w:r>
    </w:p>
    <w:p w14:paraId="2876E604" w14:textId="77777777" w:rsidR="00AE4A5C" w:rsidRPr="00AE4A5C" w:rsidRDefault="00AE4A5C" w:rsidP="00AE4A5C">
      <w:pPr>
        <w:pStyle w:val="ListParagraph"/>
        <w:numPr>
          <w:ilvl w:val="0"/>
          <w:numId w:val="22"/>
        </w:numPr>
      </w:pPr>
      <w:r w:rsidRPr="00AE4A5C">
        <w:t>Superlativy</w:t>
      </w:r>
    </w:p>
    <w:p w14:paraId="7462FA19" w14:textId="77777777" w:rsidR="00AE4A5C" w:rsidRPr="00AE4A5C" w:rsidRDefault="00AE4A5C" w:rsidP="00AE4A5C">
      <w:pPr>
        <w:pStyle w:val="ListParagraph"/>
        <w:numPr>
          <w:ilvl w:val="0"/>
          <w:numId w:val="22"/>
        </w:numPr>
      </w:pPr>
      <w:r w:rsidRPr="00AE4A5C">
        <w:t>Jednoznačná tvrzení – „určitě víte..“, „jistě chcete slyšet“…</w:t>
      </w:r>
    </w:p>
    <w:p w14:paraId="14217856" w14:textId="77777777" w:rsidR="00AE4A5C" w:rsidRPr="00AE4A5C" w:rsidRDefault="00AE4A5C" w:rsidP="00AE4A5C">
      <w:pPr>
        <w:pStyle w:val="ListParagraph"/>
        <w:numPr>
          <w:ilvl w:val="0"/>
          <w:numId w:val="22"/>
        </w:numPr>
      </w:pPr>
      <w:r w:rsidRPr="00AE4A5C">
        <w:t>Zlehčování obav – „to neřešte“, „to není důležité“</w:t>
      </w:r>
    </w:p>
    <w:p w14:paraId="64CD80AD" w14:textId="7088455E" w:rsidR="00AE4A5C" w:rsidRDefault="00AE4A5C" w:rsidP="00AE4A5C">
      <w:pPr>
        <w:pStyle w:val="ListParagraph"/>
        <w:numPr>
          <w:ilvl w:val="0"/>
          <w:numId w:val="22"/>
        </w:numPr>
      </w:pPr>
      <w:r w:rsidRPr="00AE4A5C">
        <w:t>Často opakující se citoslovce: „hmm“, „aha“...</w:t>
      </w:r>
    </w:p>
    <w:p w14:paraId="36DA2AE0" w14:textId="77777777" w:rsidR="00AE4A5C" w:rsidRPr="00AE4A5C" w:rsidRDefault="00AE4A5C" w:rsidP="00AE4A5C"/>
    <w:p w14:paraId="00DE8038" w14:textId="56A44253" w:rsidR="00932696" w:rsidRDefault="00AE4A5C" w:rsidP="00AE4A5C">
      <w:pPr>
        <w:pStyle w:val="Heading4"/>
      </w:pPr>
      <w:r>
        <w:t>Jaké výrazy používat</w:t>
      </w:r>
    </w:p>
    <w:p w14:paraId="76916089" w14:textId="77777777" w:rsidR="00AE4A5C" w:rsidRPr="00AE4A5C" w:rsidRDefault="00AE4A5C" w:rsidP="00AE4A5C"/>
    <w:p w14:paraId="097E931E" w14:textId="77777777" w:rsidR="00AE4A5C" w:rsidRPr="00AE4A5C" w:rsidRDefault="00AE4A5C" w:rsidP="00AE4A5C">
      <w:pPr>
        <w:pStyle w:val="ListParagraph"/>
        <w:numPr>
          <w:ilvl w:val="0"/>
          <w:numId w:val="23"/>
        </w:numPr>
      </w:pPr>
      <w:r w:rsidRPr="00AE4A5C">
        <w:t>Oslovování zákazníka jménem – vždy oslovujeme 5. pádem</w:t>
      </w:r>
    </w:p>
    <w:p w14:paraId="57DE8E95" w14:textId="77777777" w:rsidR="00AE4A5C" w:rsidRPr="00AE4A5C" w:rsidRDefault="00AE4A5C" w:rsidP="00AE4A5C">
      <w:pPr>
        <w:pStyle w:val="ListParagraph"/>
        <w:numPr>
          <w:ilvl w:val="0"/>
          <w:numId w:val="23"/>
        </w:numPr>
      </w:pPr>
      <w:r w:rsidRPr="00AE4A5C">
        <w:t>Pozitivní formulace</w:t>
      </w:r>
    </w:p>
    <w:p w14:paraId="1010DC2C" w14:textId="77777777" w:rsidR="00AE4A5C" w:rsidRPr="00AE4A5C" w:rsidRDefault="00AE4A5C" w:rsidP="00AE4A5C">
      <w:pPr>
        <w:pStyle w:val="ListParagraph"/>
        <w:numPr>
          <w:ilvl w:val="0"/>
          <w:numId w:val="23"/>
        </w:numPr>
      </w:pPr>
      <w:r w:rsidRPr="00AE4A5C">
        <w:t>Úsměv</w:t>
      </w:r>
    </w:p>
    <w:p w14:paraId="71DB48FE" w14:textId="77777777" w:rsidR="00AE4A5C" w:rsidRPr="00AE4A5C" w:rsidRDefault="00AE4A5C" w:rsidP="00AE4A5C">
      <w:pPr>
        <w:pStyle w:val="ListParagraph"/>
        <w:numPr>
          <w:ilvl w:val="0"/>
          <w:numId w:val="23"/>
        </w:numPr>
      </w:pPr>
      <w:r w:rsidRPr="00AE4A5C">
        <w:t>Zdvořilostní formulace – „prosím“, „děkuji“…</w:t>
      </w:r>
    </w:p>
    <w:p w14:paraId="39594987" w14:textId="596AC52E" w:rsidR="00932696" w:rsidRDefault="00AE4A5C" w:rsidP="00AE4A5C">
      <w:pPr>
        <w:pStyle w:val="ListParagraph"/>
        <w:numPr>
          <w:ilvl w:val="0"/>
          <w:numId w:val="23"/>
        </w:numPr>
      </w:pPr>
      <w:r w:rsidRPr="00AE4A5C">
        <w:t xml:space="preserve">Chválení klienta – „to ráda slyším“, „to mě </w:t>
      </w:r>
      <w:r w:rsidRPr="00AE4A5C">
        <w:t>těší</w:t>
      </w:r>
      <w:r w:rsidRPr="00AE4A5C">
        <w:t>“, „to je výborné“…</w:t>
      </w:r>
    </w:p>
    <w:p w14:paraId="2C542B5F" w14:textId="77777777" w:rsidR="00AE4A5C" w:rsidRPr="00AE4A5C" w:rsidRDefault="00AE4A5C" w:rsidP="00AE4A5C">
      <w:pPr>
        <w:pStyle w:val="ListParagraph"/>
        <w:numPr>
          <w:ilvl w:val="0"/>
          <w:numId w:val="23"/>
        </w:numPr>
      </w:pPr>
      <w:r w:rsidRPr="00AE4A5C">
        <w:t>Oslovování zákazníka jménem – vždy oslovujeme 5. pádem</w:t>
      </w:r>
    </w:p>
    <w:p w14:paraId="3410AE62" w14:textId="77777777" w:rsidR="00AE4A5C" w:rsidRPr="00AE4A5C" w:rsidRDefault="00AE4A5C" w:rsidP="00AE4A5C">
      <w:pPr>
        <w:pStyle w:val="ListParagraph"/>
        <w:numPr>
          <w:ilvl w:val="0"/>
          <w:numId w:val="23"/>
        </w:numPr>
      </w:pPr>
      <w:r w:rsidRPr="00AE4A5C">
        <w:t>Pozitivní formulace</w:t>
      </w:r>
    </w:p>
    <w:p w14:paraId="7EFEBB64" w14:textId="77777777" w:rsidR="00AE4A5C" w:rsidRPr="00AE4A5C" w:rsidRDefault="00AE4A5C" w:rsidP="00AE4A5C">
      <w:pPr>
        <w:pStyle w:val="ListParagraph"/>
        <w:numPr>
          <w:ilvl w:val="0"/>
          <w:numId w:val="23"/>
        </w:numPr>
      </w:pPr>
      <w:r w:rsidRPr="00AE4A5C">
        <w:t>Úsměv</w:t>
      </w:r>
    </w:p>
    <w:p w14:paraId="0D67EAB6" w14:textId="77777777" w:rsidR="00AE4A5C" w:rsidRPr="00AE4A5C" w:rsidRDefault="00AE4A5C" w:rsidP="00AE4A5C">
      <w:pPr>
        <w:pStyle w:val="ListParagraph"/>
        <w:numPr>
          <w:ilvl w:val="0"/>
          <w:numId w:val="23"/>
        </w:numPr>
      </w:pPr>
      <w:r w:rsidRPr="00AE4A5C">
        <w:t>Zdvořilostní formulace – „prosím“, „děkuji“…</w:t>
      </w:r>
    </w:p>
    <w:p w14:paraId="37E9F130" w14:textId="74F72D77" w:rsidR="00AE4A5C" w:rsidRDefault="00AE4A5C" w:rsidP="00AE4A5C">
      <w:pPr>
        <w:pStyle w:val="ListParagraph"/>
        <w:numPr>
          <w:ilvl w:val="0"/>
          <w:numId w:val="23"/>
        </w:numPr>
      </w:pPr>
      <w:r w:rsidRPr="00AE4A5C">
        <w:t xml:space="preserve">Chválení klienta – „to ráda slyším“, „to mě </w:t>
      </w:r>
      <w:r w:rsidRPr="00AE4A5C">
        <w:t>těší</w:t>
      </w:r>
      <w:r w:rsidRPr="00AE4A5C">
        <w:t>“, „to je výborné“…</w:t>
      </w:r>
    </w:p>
    <w:p w14:paraId="499826CA" w14:textId="6753543C" w:rsidR="00AE4A5C" w:rsidRDefault="00AE4A5C" w:rsidP="00AE4A5C"/>
    <w:p w14:paraId="01CB49C1" w14:textId="77777777" w:rsidR="00AE4A5C" w:rsidRPr="00932696" w:rsidRDefault="00AE4A5C" w:rsidP="00AE4A5C">
      <w:r w:rsidRPr="00932696">
        <w:t>…………………………………………………………………………………………………</w:t>
      </w:r>
    </w:p>
    <w:p w14:paraId="6ED9135B" w14:textId="77777777" w:rsidR="00AE4A5C" w:rsidRPr="00932696" w:rsidRDefault="00AE4A5C" w:rsidP="00AE4A5C">
      <w:r w:rsidRPr="00932696">
        <w:t>…………………………………………………………………………………………………</w:t>
      </w:r>
    </w:p>
    <w:p w14:paraId="18C87B46" w14:textId="77777777" w:rsidR="00AE4A5C" w:rsidRPr="00932696" w:rsidRDefault="00AE4A5C" w:rsidP="00AE4A5C">
      <w:r w:rsidRPr="00932696">
        <w:t>…………………………………………………………………………………………………</w:t>
      </w:r>
    </w:p>
    <w:p w14:paraId="5E2DE9F2" w14:textId="77777777" w:rsidR="00AE4A5C" w:rsidRDefault="00AE4A5C" w:rsidP="00AE4A5C">
      <w:r w:rsidRPr="00932696">
        <w:t>…………………………………………………………………………………………………</w:t>
      </w:r>
    </w:p>
    <w:p w14:paraId="5FCAED27" w14:textId="77777777" w:rsidR="00932696" w:rsidRPr="00932696" w:rsidRDefault="00932696" w:rsidP="00932696"/>
    <w:p w14:paraId="23B1C187" w14:textId="77777777" w:rsidR="00932696" w:rsidRPr="00932696" w:rsidRDefault="00932696" w:rsidP="00AE4A5C">
      <w:pPr>
        <w:pStyle w:val="Heading4"/>
      </w:pPr>
      <w:r w:rsidRPr="00932696">
        <w:t>Zachycení nákupních signálů</w:t>
      </w:r>
    </w:p>
    <w:p w14:paraId="755A23A5" w14:textId="77777777" w:rsidR="00932696" w:rsidRPr="00932696" w:rsidRDefault="00932696" w:rsidP="000A2AC9">
      <w:pPr>
        <w:numPr>
          <w:ilvl w:val="0"/>
          <w:numId w:val="15"/>
        </w:numPr>
      </w:pPr>
      <w:r w:rsidRPr="00932696">
        <w:t>Otázky</w:t>
      </w:r>
    </w:p>
    <w:p w14:paraId="1E165559" w14:textId="77777777" w:rsidR="00932696" w:rsidRPr="00932696" w:rsidRDefault="00932696" w:rsidP="000A2AC9">
      <w:pPr>
        <w:numPr>
          <w:ilvl w:val="0"/>
          <w:numId w:val="15"/>
        </w:numPr>
      </w:pPr>
      <w:r w:rsidRPr="00932696">
        <w:t>Námitky z pozice majitele</w:t>
      </w:r>
    </w:p>
    <w:p w14:paraId="59D4FA18" w14:textId="77777777" w:rsidR="00932696" w:rsidRPr="00932696" w:rsidRDefault="00932696" w:rsidP="000A2AC9">
      <w:pPr>
        <w:numPr>
          <w:ilvl w:val="0"/>
          <w:numId w:val="15"/>
        </w:numPr>
      </w:pPr>
      <w:r w:rsidRPr="00932696">
        <w:t>Ticho</w:t>
      </w:r>
    </w:p>
    <w:p w14:paraId="5A8B3E7D" w14:textId="77777777" w:rsidR="00932696" w:rsidRPr="00932696" w:rsidRDefault="00932696" w:rsidP="000A2AC9">
      <w:pPr>
        <w:numPr>
          <w:ilvl w:val="0"/>
          <w:numId w:val="15"/>
        </w:numPr>
      </w:pPr>
      <w:r w:rsidRPr="00932696">
        <w:t>Souhlas (verbální i neverbální komunikace)</w:t>
      </w:r>
    </w:p>
    <w:p w14:paraId="2AE91E19" w14:textId="77777777" w:rsidR="00932696" w:rsidRPr="00932696" w:rsidRDefault="00932696" w:rsidP="00932696"/>
    <w:p w14:paraId="4C347302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132CE9F9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3D18AB8E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67A45F7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4BDB1DB3" w14:textId="03CB9C35" w:rsidR="00932696" w:rsidRPr="00932696" w:rsidRDefault="00932696" w:rsidP="00932696"/>
    <w:p w14:paraId="52CBD4BC" w14:textId="70811CCD" w:rsidR="00932696" w:rsidRDefault="00932696" w:rsidP="00932696">
      <w:pPr>
        <w:pStyle w:val="Heading2"/>
      </w:pPr>
      <w:r w:rsidRPr="00932696">
        <w:t>Práce s</w:t>
      </w:r>
      <w:r>
        <w:t> </w:t>
      </w:r>
      <w:r w:rsidRPr="00932696">
        <w:t>námitkami</w:t>
      </w:r>
    </w:p>
    <w:p w14:paraId="4ADD02E6" w14:textId="77777777" w:rsidR="00932696" w:rsidRPr="00932696" w:rsidRDefault="00932696" w:rsidP="00932696"/>
    <w:p w14:paraId="70AD03FD" w14:textId="77777777" w:rsidR="00932696" w:rsidRPr="00932696" w:rsidRDefault="00932696" w:rsidP="00932696">
      <w:r w:rsidRPr="00932696">
        <w:t>Nejčastější důvody vzniku námitek</w:t>
      </w:r>
    </w:p>
    <w:p w14:paraId="387EFCFE" w14:textId="77777777" w:rsidR="00932696" w:rsidRPr="00932696" w:rsidRDefault="00932696" w:rsidP="000A2AC9">
      <w:pPr>
        <w:numPr>
          <w:ilvl w:val="0"/>
          <w:numId w:val="8"/>
        </w:numPr>
      </w:pPr>
      <w:r w:rsidRPr="00932696">
        <w:t>Strach</w:t>
      </w:r>
    </w:p>
    <w:p w14:paraId="29E115A9" w14:textId="77777777" w:rsidR="00932696" w:rsidRPr="00932696" w:rsidRDefault="00932696" w:rsidP="000A2AC9">
      <w:pPr>
        <w:numPr>
          <w:ilvl w:val="0"/>
          <w:numId w:val="8"/>
        </w:numPr>
      </w:pPr>
      <w:r w:rsidRPr="00932696">
        <w:t>Historické zkušenosti</w:t>
      </w:r>
    </w:p>
    <w:p w14:paraId="3B08AE2A" w14:textId="77777777" w:rsidR="00932696" w:rsidRPr="00932696" w:rsidRDefault="00932696" w:rsidP="000A2AC9">
      <w:pPr>
        <w:numPr>
          <w:ilvl w:val="0"/>
          <w:numId w:val="8"/>
        </w:numPr>
      </w:pPr>
      <w:r w:rsidRPr="00932696">
        <w:t>Odlišnost informací (ode mne x z jiného zdroje)</w:t>
      </w:r>
    </w:p>
    <w:p w14:paraId="570E5CD2" w14:textId="77777777" w:rsidR="00932696" w:rsidRPr="00932696" w:rsidRDefault="00932696" w:rsidP="000A2AC9">
      <w:pPr>
        <w:numPr>
          <w:ilvl w:val="0"/>
          <w:numId w:val="8"/>
        </w:numPr>
      </w:pPr>
      <w:r w:rsidRPr="00932696">
        <w:t>Nedůvěra v mou firmu</w:t>
      </w:r>
    </w:p>
    <w:p w14:paraId="5D0BBCC7" w14:textId="77777777" w:rsidR="00932696" w:rsidRPr="00932696" w:rsidRDefault="00932696" w:rsidP="000A2AC9">
      <w:pPr>
        <w:numPr>
          <w:ilvl w:val="0"/>
          <w:numId w:val="8"/>
        </w:numPr>
      </w:pPr>
      <w:r w:rsidRPr="00932696">
        <w:t>Nedůvěra ve mne</w:t>
      </w:r>
    </w:p>
    <w:p w14:paraId="26560BFD" w14:textId="77777777" w:rsidR="00932696" w:rsidRPr="00932696" w:rsidRDefault="00932696" w:rsidP="000A2AC9">
      <w:pPr>
        <w:numPr>
          <w:ilvl w:val="0"/>
          <w:numId w:val="8"/>
        </w:numPr>
      </w:pPr>
      <w:r w:rsidRPr="00932696">
        <w:t>Platební podmínky</w:t>
      </w:r>
    </w:p>
    <w:p w14:paraId="4E16BFC0" w14:textId="77777777" w:rsidR="00932696" w:rsidRPr="00932696" w:rsidRDefault="00932696" w:rsidP="000A2AC9">
      <w:pPr>
        <w:numPr>
          <w:ilvl w:val="0"/>
          <w:numId w:val="8"/>
        </w:numPr>
      </w:pPr>
      <w:r w:rsidRPr="00932696">
        <w:t>Načasování</w:t>
      </w:r>
    </w:p>
    <w:p w14:paraId="59C71698" w14:textId="77777777" w:rsidR="00932696" w:rsidRPr="00932696" w:rsidRDefault="00932696" w:rsidP="00932696"/>
    <w:p w14:paraId="45BAA9FF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2518813E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3822E6B0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2DF8CC80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3CCA06D1" w14:textId="243ADE29" w:rsidR="00932696" w:rsidRDefault="00932696">
      <w:pPr>
        <w:spacing w:after="160" w:line="259" w:lineRule="auto"/>
      </w:pPr>
      <w:r>
        <w:br w:type="page"/>
      </w:r>
    </w:p>
    <w:p w14:paraId="2D74623C" w14:textId="32CE77CD" w:rsidR="00932696" w:rsidRDefault="00AE4A5C" w:rsidP="00932696">
      <w:pPr>
        <w:pStyle w:val="Heading2"/>
      </w:pPr>
      <w:r>
        <w:lastRenderedPageBreak/>
        <w:t>Zvládání námitek</w:t>
      </w:r>
    </w:p>
    <w:p w14:paraId="05A29958" w14:textId="77777777" w:rsidR="00932696" w:rsidRPr="00932696" w:rsidRDefault="00932696" w:rsidP="00932696"/>
    <w:p w14:paraId="64E95742" w14:textId="77777777" w:rsidR="00932696" w:rsidRPr="00932696" w:rsidRDefault="00932696" w:rsidP="000A2AC9">
      <w:pPr>
        <w:numPr>
          <w:ilvl w:val="0"/>
          <w:numId w:val="9"/>
        </w:numPr>
      </w:pPr>
      <w:r w:rsidRPr="00932696">
        <w:t>Přijmutí</w:t>
      </w:r>
    </w:p>
    <w:p w14:paraId="66C57968" w14:textId="77777777" w:rsidR="00932696" w:rsidRPr="00932696" w:rsidRDefault="00932696" w:rsidP="000A2AC9">
      <w:pPr>
        <w:numPr>
          <w:ilvl w:val="0"/>
          <w:numId w:val="9"/>
        </w:numPr>
      </w:pPr>
      <w:r w:rsidRPr="00932696">
        <w:t>Připuštění</w:t>
      </w:r>
    </w:p>
    <w:p w14:paraId="40CF8357" w14:textId="77777777" w:rsidR="00932696" w:rsidRPr="00932696" w:rsidRDefault="00932696" w:rsidP="000A2AC9">
      <w:pPr>
        <w:numPr>
          <w:ilvl w:val="0"/>
          <w:numId w:val="9"/>
        </w:numPr>
      </w:pPr>
      <w:r w:rsidRPr="00932696">
        <w:t>Izolace</w:t>
      </w:r>
    </w:p>
    <w:p w14:paraId="73EE8468" w14:textId="77777777" w:rsidR="00932696" w:rsidRPr="00932696" w:rsidRDefault="00932696" w:rsidP="000A2AC9">
      <w:pPr>
        <w:numPr>
          <w:ilvl w:val="0"/>
          <w:numId w:val="9"/>
        </w:numPr>
      </w:pPr>
      <w:r w:rsidRPr="00932696">
        <w:t>Argumentace /Uzavření</w:t>
      </w:r>
    </w:p>
    <w:p w14:paraId="205A87E3" w14:textId="77777777" w:rsidR="00932696" w:rsidRPr="00932696" w:rsidRDefault="00932696" w:rsidP="00932696"/>
    <w:p w14:paraId="4C1BDDEA" w14:textId="77777777" w:rsidR="00932696" w:rsidRPr="00932696" w:rsidRDefault="00932696" w:rsidP="00932696">
      <w:pPr>
        <w:rPr>
          <w:b/>
          <w:bCs/>
        </w:rPr>
      </w:pPr>
      <w:r w:rsidRPr="00932696">
        <w:rPr>
          <w:b/>
          <w:bCs/>
        </w:rPr>
        <w:t>Přijmutí</w:t>
      </w:r>
    </w:p>
    <w:p w14:paraId="641D3AAA" w14:textId="77777777" w:rsidR="00932696" w:rsidRPr="00932696" w:rsidRDefault="00932696" w:rsidP="000A2AC9">
      <w:pPr>
        <w:numPr>
          <w:ilvl w:val="0"/>
          <w:numId w:val="16"/>
        </w:numPr>
      </w:pPr>
      <w:r w:rsidRPr="00932696">
        <w:t>Napište námitku na papír</w:t>
      </w:r>
    </w:p>
    <w:p w14:paraId="506071BC" w14:textId="77777777" w:rsidR="00932696" w:rsidRPr="00932696" w:rsidRDefault="00932696" w:rsidP="000A2AC9">
      <w:pPr>
        <w:numPr>
          <w:ilvl w:val="0"/>
          <w:numId w:val="16"/>
        </w:numPr>
      </w:pPr>
      <w:r w:rsidRPr="00932696">
        <w:t>Požádejte o konkrétní podobu námitky, např.</w:t>
      </w:r>
    </w:p>
    <w:p w14:paraId="1EF81B4E" w14:textId="77777777" w:rsidR="00932696" w:rsidRPr="00932696" w:rsidRDefault="00932696" w:rsidP="000A2AC9">
      <w:pPr>
        <w:numPr>
          <w:ilvl w:val="1"/>
          <w:numId w:val="16"/>
        </w:numPr>
      </w:pPr>
      <w:r w:rsidRPr="00932696">
        <w:t>Otázka „Jak to myslíte“</w:t>
      </w:r>
    </w:p>
    <w:p w14:paraId="2F3C494B" w14:textId="77777777" w:rsidR="00932696" w:rsidRPr="00932696" w:rsidRDefault="00932696" w:rsidP="000A2AC9">
      <w:pPr>
        <w:numPr>
          <w:ilvl w:val="1"/>
          <w:numId w:val="16"/>
        </w:numPr>
      </w:pPr>
      <w:r w:rsidRPr="00932696">
        <w:t>Převedení námitky do otázky</w:t>
      </w:r>
    </w:p>
    <w:p w14:paraId="36D48070" w14:textId="77777777" w:rsidR="00932696" w:rsidRPr="00932696" w:rsidRDefault="00932696" w:rsidP="000A2AC9">
      <w:pPr>
        <w:numPr>
          <w:ilvl w:val="1"/>
          <w:numId w:val="16"/>
        </w:numPr>
      </w:pPr>
      <w:r w:rsidRPr="00932696">
        <w:t>Otázka „Co tím myslíte?“</w:t>
      </w:r>
    </w:p>
    <w:p w14:paraId="11501963" w14:textId="77777777" w:rsidR="00932696" w:rsidRPr="00932696" w:rsidRDefault="00932696" w:rsidP="000A2AC9">
      <w:pPr>
        <w:numPr>
          <w:ilvl w:val="1"/>
          <w:numId w:val="16"/>
        </w:numPr>
      </w:pPr>
      <w:r w:rsidRPr="00932696">
        <w:t>Ticho</w:t>
      </w:r>
    </w:p>
    <w:p w14:paraId="48EAB67E" w14:textId="77777777" w:rsidR="00932696" w:rsidRPr="00932696" w:rsidRDefault="00932696" w:rsidP="00932696"/>
    <w:p w14:paraId="6F67DD35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E9E277F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145E2D0C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BF2ED36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3183383D" w14:textId="77777777" w:rsidR="00932696" w:rsidRPr="00932696" w:rsidRDefault="00932696" w:rsidP="00932696">
      <w:pPr>
        <w:rPr>
          <w:b/>
          <w:bCs/>
        </w:rPr>
      </w:pPr>
      <w:r w:rsidRPr="00932696">
        <w:rPr>
          <w:b/>
          <w:bCs/>
        </w:rPr>
        <w:t>Připuštění</w:t>
      </w:r>
    </w:p>
    <w:p w14:paraId="12114D50" w14:textId="77777777" w:rsidR="00932696" w:rsidRPr="00932696" w:rsidRDefault="00932696" w:rsidP="000A2AC9">
      <w:pPr>
        <w:numPr>
          <w:ilvl w:val="0"/>
          <w:numId w:val="17"/>
        </w:numPr>
      </w:pPr>
      <w:r w:rsidRPr="00932696">
        <w:t>Máte pravdu</w:t>
      </w:r>
    </w:p>
    <w:p w14:paraId="3CCF9EAD" w14:textId="77777777" w:rsidR="00932696" w:rsidRPr="00932696" w:rsidRDefault="00932696" w:rsidP="000A2AC9">
      <w:pPr>
        <w:numPr>
          <w:ilvl w:val="0"/>
          <w:numId w:val="17"/>
        </w:numPr>
      </w:pPr>
      <w:r w:rsidRPr="00932696">
        <w:t>Souhlasím s Vámi</w:t>
      </w:r>
    </w:p>
    <w:p w14:paraId="04071790" w14:textId="77777777" w:rsidR="00932696" w:rsidRPr="00932696" w:rsidRDefault="00932696" w:rsidP="000A2AC9">
      <w:pPr>
        <w:numPr>
          <w:ilvl w:val="0"/>
          <w:numId w:val="17"/>
        </w:numPr>
      </w:pPr>
      <w:r w:rsidRPr="00932696">
        <w:t>Mám stejný pocit</w:t>
      </w:r>
    </w:p>
    <w:p w14:paraId="1F1F9215" w14:textId="77777777" w:rsidR="00932696" w:rsidRPr="00932696" w:rsidRDefault="00932696" w:rsidP="000A2AC9">
      <w:pPr>
        <w:numPr>
          <w:ilvl w:val="0"/>
          <w:numId w:val="17"/>
        </w:numPr>
      </w:pPr>
      <w:r w:rsidRPr="00932696">
        <w:t>Rozumím</w:t>
      </w:r>
    </w:p>
    <w:p w14:paraId="1933EDE6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783A41DB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6DFD5C53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2BCBE067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476C99D2" w14:textId="4D48E8F9" w:rsidR="00932696" w:rsidRDefault="00932696">
      <w:pPr>
        <w:spacing w:after="160" w:line="259" w:lineRule="auto"/>
      </w:pPr>
      <w:r>
        <w:br w:type="page"/>
      </w:r>
    </w:p>
    <w:p w14:paraId="011E7D51" w14:textId="77777777" w:rsidR="00932696" w:rsidRPr="00932696" w:rsidRDefault="00932696" w:rsidP="00932696"/>
    <w:p w14:paraId="2C55F54B" w14:textId="77777777" w:rsidR="00932696" w:rsidRPr="00932696" w:rsidRDefault="00932696" w:rsidP="00932696">
      <w:pPr>
        <w:rPr>
          <w:b/>
          <w:bCs/>
        </w:rPr>
      </w:pPr>
      <w:r w:rsidRPr="00932696">
        <w:rPr>
          <w:b/>
          <w:bCs/>
        </w:rPr>
        <w:t>Izolace</w:t>
      </w:r>
    </w:p>
    <w:p w14:paraId="78AFF637" w14:textId="77777777" w:rsidR="00932696" w:rsidRPr="00932696" w:rsidRDefault="00932696" w:rsidP="000A2AC9">
      <w:pPr>
        <w:numPr>
          <w:ilvl w:val="0"/>
          <w:numId w:val="18"/>
        </w:numPr>
      </w:pPr>
      <w:r w:rsidRPr="00932696">
        <w:t>Jaké další obavy máte?</w:t>
      </w:r>
    </w:p>
    <w:p w14:paraId="1185901F" w14:textId="77777777" w:rsidR="00932696" w:rsidRPr="00932696" w:rsidRDefault="00932696" w:rsidP="000A2AC9">
      <w:pPr>
        <w:numPr>
          <w:ilvl w:val="0"/>
          <w:numId w:val="18"/>
        </w:numPr>
      </w:pPr>
      <w:r w:rsidRPr="00932696">
        <w:t>Je něco jiného, kvůli čemu byste dnes neudělal rozhodnutí?</w:t>
      </w:r>
      <w:r w:rsidRPr="00932696">
        <w:br/>
        <w:t>Pokud vyřešíme tuto otázku, je zde něco dalšího?</w:t>
      </w:r>
    </w:p>
    <w:p w14:paraId="4BF6BDB8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53D9081F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481963A7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1110E812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50A3AB51" w14:textId="77777777" w:rsidR="00932696" w:rsidRPr="00932696" w:rsidRDefault="00932696" w:rsidP="00932696">
      <w:pPr>
        <w:rPr>
          <w:b/>
          <w:bCs/>
        </w:rPr>
      </w:pPr>
    </w:p>
    <w:p w14:paraId="31F025C8" w14:textId="77777777" w:rsidR="00932696" w:rsidRPr="00932696" w:rsidRDefault="00932696" w:rsidP="00932696">
      <w:pPr>
        <w:rPr>
          <w:b/>
          <w:bCs/>
        </w:rPr>
      </w:pPr>
      <w:r w:rsidRPr="00932696">
        <w:rPr>
          <w:b/>
          <w:bCs/>
        </w:rPr>
        <w:t>Argumentace / uzavření</w:t>
      </w:r>
    </w:p>
    <w:p w14:paraId="64E63DF3" w14:textId="77777777" w:rsidR="00932696" w:rsidRPr="00932696" w:rsidRDefault="00932696" w:rsidP="000A2AC9">
      <w:pPr>
        <w:numPr>
          <w:ilvl w:val="0"/>
          <w:numId w:val="19"/>
        </w:numPr>
      </w:pPr>
      <w:r w:rsidRPr="00932696">
        <w:t>Sumarizace</w:t>
      </w:r>
    </w:p>
    <w:p w14:paraId="6FE37A60" w14:textId="77777777" w:rsidR="00932696" w:rsidRPr="00932696" w:rsidRDefault="00932696" w:rsidP="000A2AC9">
      <w:pPr>
        <w:numPr>
          <w:ilvl w:val="0"/>
          <w:numId w:val="19"/>
        </w:numPr>
      </w:pPr>
      <w:r w:rsidRPr="00932696">
        <w:t>Otázka „Je to tak v pořádku“</w:t>
      </w:r>
    </w:p>
    <w:p w14:paraId="04DAB2AF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55059626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525E20F2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0022C866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516E946C" w14:textId="77777777" w:rsidR="00932696" w:rsidRPr="00932696" w:rsidRDefault="00932696" w:rsidP="00932696">
      <w:r w:rsidRPr="00932696">
        <w:br w:type="page"/>
      </w:r>
    </w:p>
    <w:p w14:paraId="2EF6E8FD" w14:textId="2E83A811" w:rsidR="00932696" w:rsidRDefault="00932696" w:rsidP="00932696">
      <w:pPr>
        <w:pStyle w:val="Heading2"/>
      </w:pPr>
      <w:r>
        <w:lastRenderedPageBreak/>
        <w:t>Řešení námitek / problémů</w:t>
      </w:r>
    </w:p>
    <w:p w14:paraId="0BD371D7" w14:textId="77777777" w:rsidR="00932696" w:rsidRPr="00932696" w:rsidRDefault="00932696" w:rsidP="00932696"/>
    <w:p w14:paraId="5155108B" w14:textId="1F76B6E0" w:rsidR="00932696" w:rsidRDefault="00EE1BD8" w:rsidP="000A2AC9">
      <w:pPr>
        <w:pStyle w:val="ListParagraph"/>
        <w:numPr>
          <w:ilvl w:val="0"/>
          <w:numId w:val="20"/>
        </w:numPr>
        <w:spacing w:after="160" w:line="259" w:lineRule="auto"/>
        <w:contextualSpacing/>
      </w:pPr>
      <w:r>
        <w:t>N</w:t>
      </w:r>
      <w:r w:rsidR="00932696">
        <w:t>abídněte 2 a více řešení</w:t>
      </w:r>
    </w:p>
    <w:p w14:paraId="47688E25" w14:textId="7C36D066" w:rsidR="00932696" w:rsidRDefault="00EE1BD8" w:rsidP="000A2AC9">
      <w:pPr>
        <w:pStyle w:val="ListParagraph"/>
        <w:numPr>
          <w:ilvl w:val="0"/>
          <w:numId w:val="20"/>
        </w:numPr>
        <w:spacing w:after="160" w:line="259" w:lineRule="auto"/>
        <w:contextualSpacing/>
      </w:pPr>
      <w:r>
        <w:t>V</w:t>
      </w:r>
      <w:r w:rsidR="00932696">
        <w:t>íce generalizujte (všeobecné informace nemohou být přímo použity proti vám)</w:t>
      </w:r>
    </w:p>
    <w:p w14:paraId="1121FFA1" w14:textId="53992412" w:rsidR="00932696" w:rsidRDefault="00EE1BD8" w:rsidP="000A2AC9">
      <w:pPr>
        <w:pStyle w:val="ListParagraph"/>
        <w:numPr>
          <w:ilvl w:val="0"/>
          <w:numId w:val="20"/>
        </w:numPr>
        <w:spacing w:after="160" w:line="259" w:lineRule="auto"/>
        <w:contextualSpacing/>
      </w:pPr>
      <w:r>
        <w:t>B</w:t>
      </w:r>
      <w:r w:rsidR="00932696">
        <w:t>uďte připraveni odejít</w:t>
      </w:r>
    </w:p>
    <w:p w14:paraId="60588353" w14:textId="1BE42CD1" w:rsidR="00932696" w:rsidRDefault="00EE1BD8" w:rsidP="000A2AC9">
      <w:pPr>
        <w:pStyle w:val="ListParagraph"/>
        <w:numPr>
          <w:ilvl w:val="0"/>
          <w:numId w:val="20"/>
        </w:numPr>
        <w:spacing w:after="160" w:line="259" w:lineRule="auto"/>
        <w:contextualSpacing/>
      </w:pPr>
      <w:r>
        <w:t>P</w:t>
      </w:r>
      <w:r w:rsidR="00932696">
        <w:t>os</w:t>
      </w:r>
      <w:r>
        <w:t>il</w:t>
      </w:r>
      <w:r w:rsidR="00932696">
        <w:t>ujte svoji důvěryhodnost</w:t>
      </w:r>
    </w:p>
    <w:p w14:paraId="3EB2FE10" w14:textId="77777777" w:rsidR="00932696" w:rsidRDefault="00932696" w:rsidP="00932696"/>
    <w:p w14:paraId="169D37E2" w14:textId="77777777" w:rsidR="00932696" w:rsidRDefault="00932696" w:rsidP="00932696"/>
    <w:p w14:paraId="28759F50" w14:textId="77777777" w:rsidR="00932696" w:rsidRDefault="00932696" w:rsidP="00932696">
      <w:r>
        <w:t>Na vznik námitek je vhodné se připravit již před započetím obchodní schůzky, v průběhu „small talk“</w:t>
      </w:r>
    </w:p>
    <w:p w14:paraId="436D7B1B" w14:textId="77777777" w:rsidR="00932696" w:rsidRDefault="00932696" w:rsidP="00932696"/>
    <w:p w14:paraId="5A1899BE" w14:textId="77777777" w:rsidR="00932696" w:rsidRDefault="00932696" w:rsidP="00932696">
      <w:r>
        <w:t>Příprava na obchodní schůzku</w:t>
      </w:r>
    </w:p>
    <w:p w14:paraId="7CCEED2E" w14:textId="77777777" w:rsidR="00932696" w:rsidRDefault="00932696" w:rsidP="00932696"/>
    <w:p w14:paraId="296DF1C7" w14:textId="77777777" w:rsidR="00932696" w:rsidRDefault="00932696" w:rsidP="000A2AC9">
      <w:pPr>
        <w:pStyle w:val="ListParagraph"/>
        <w:numPr>
          <w:ilvl w:val="0"/>
          <w:numId w:val="3"/>
        </w:numPr>
      </w:pPr>
      <w:r>
        <w:t>ukazatel ZOPA</w:t>
      </w:r>
    </w:p>
    <w:p w14:paraId="79E120B4" w14:textId="77777777" w:rsidR="00932696" w:rsidRDefault="00932696" w:rsidP="00932696"/>
    <w:p w14:paraId="4CB0892F" w14:textId="77777777" w:rsidR="00932696" w:rsidRDefault="00932696" w:rsidP="00932696">
      <w:r>
        <w:t>……………………………………………………………………………………………….</w:t>
      </w:r>
    </w:p>
    <w:p w14:paraId="2B8BAA37" w14:textId="77777777" w:rsidR="00932696" w:rsidRDefault="00932696" w:rsidP="00932696">
      <w:r>
        <w:t>……………………………………………………………………………………………….</w:t>
      </w:r>
    </w:p>
    <w:p w14:paraId="280DC72A" w14:textId="77777777" w:rsidR="00932696" w:rsidRDefault="00932696" w:rsidP="00932696">
      <w:r>
        <w:t>……………………………………………………………………………………………….</w:t>
      </w:r>
    </w:p>
    <w:p w14:paraId="339E5F2A" w14:textId="77777777" w:rsidR="00932696" w:rsidRDefault="00932696" w:rsidP="00932696"/>
    <w:p w14:paraId="5DB59DFB" w14:textId="77777777" w:rsidR="00932696" w:rsidRDefault="00932696" w:rsidP="000A2AC9">
      <w:pPr>
        <w:pStyle w:val="ListParagraph"/>
        <w:numPr>
          <w:ilvl w:val="0"/>
          <w:numId w:val="3"/>
        </w:numPr>
      </w:pPr>
      <w:r>
        <w:t>ukazatel BATNA</w:t>
      </w:r>
    </w:p>
    <w:p w14:paraId="1B7A8A37" w14:textId="77777777" w:rsidR="00932696" w:rsidRDefault="00932696" w:rsidP="00932696"/>
    <w:p w14:paraId="47152643" w14:textId="77777777" w:rsidR="00932696" w:rsidRDefault="00932696" w:rsidP="00932696">
      <w:r>
        <w:t>……………………………………………………………………………………………….</w:t>
      </w:r>
    </w:p>
    <w:p w14:paraId="1169C0B8" w14:textId="77777777" w:rsidR="00932696" w:rsidRDefault="00932696" w:rsidP="00932696">
      <w:r>
        <w:t>……………………………………………………………………………………………….</w:t>
      </w:r>
    </w:p>
    <w:p w14:paraId="2113074C" w14:textId="77777777" w:rsidR="00932696" w:rsidRDefault="00932696" w:rsidP="00932696">
      <w:r>
        <w:t>……………………………………………………………………………………………….</w:t>
      </w:r>
    </w:p>
    <w:p w14:paraId="720BA7C7" w14:textId="77777777" w:rsidR="00932696" w:rsidRDefault="00932696" w:rsidP="00932696"/>
    <w:p w14:paraId="44306DD6" w14:textId="77777777" w:rsidR="00932696" w:rsidRDefault="00932696" w:rsidP="00932696"/>
    <w:p w14:paraId="03D21EDE" w14:textId="52DEF121" w:rsidR="00421F7A" w:rsidRDefault="00421F7A">
      <w:pPr>
        <w:spacing w:after="160" w:line="259" w:lineRule="auto"/>
        <w:rPr>
          <w:rFonts w:eastAsiaTheme="majorEastAsia" w:cstheme="majorBidi"/>
          <w:b/>
          <w:color w:val="381A0C" w:themeColor="accent3"/>
          <w:sz w:val="22"/>
          <w:szCs w:val="26"/>
        </w:rPr>
      </w:pPr>
      <w:r>
        <w:rPr>
          <w:rFonts w:eastAsiaTheme="majorEastAsia" w:cstheme="majorBidi"/>
          <w:b/>
          <w:color w:val="381A0C" w:themeColor="accent3"/>
          <w:sz w:val="22"/>
          <w:szCs w:val="26"/>
        </w:rPr>
        <w:br w:type="page"/>
      </w:r>
    </w:p>
    <w:p w14:paraId="6DC2B723" w14:textId="77777777" w:rsidR="00932696" w:rsidRPr="00932696" w:rsidRDefault="00932696" w:rsidP="00932696">
      <w:pPr>
        <w:pStyle w:val="Heading2"/>
      </w:pPr>
      <w:r w:rsidRPr="00932696">
        <w:lastRenderedPageBreak/>
        <w:t>Uzavření obchodu</w:t>
      </w:r>
    </w:p>
    <w:p w14:paraId="61F8A1A3" w14:textId="77777777" w:rsidR="00932696" w:rsidRPr="00932696" w:rsidRDefault="00932696" w:rsidP="00932696"/>
    <w:p w14:paraId="1A5DE806" w14:textId="77777777" w:rsidR="00932696" w:rsidRPr="00932696" w:rsidRDefault="00932696" w:rsidP="00932696">
      <w:r w:rsidRPr="00932696">
        <w:t>Techniky uzavření obchodu</w:t>
      </w:r>
    </w:p>
    <w:p w14:paraId="1F9AE0AF" w14:textId="77777777" w:rsidR="00932696" w:rsidRPr="00932696" w:rsidRDefault="00932696" w:rsidP="000A2AC9">
      <w:pPr>
        <w:numPr>
          <w:ilvl w:val="0"/>
          <w:numId w:val="21"/>
        </w:numPr>
      </w:pPr>
      <w:r w:rsidRPr="00932696">
        <w:t>Sumarizace</w:t>
      </w:r>
    </w:p>
    <w:p w14:paraId="13AA5D63" w14:textId="77777777" w:rsidR="00932696" w:rsidRPr="00932696" w:rsidRDefault="00932696" w:rsidP="000A2AC9">
      <w:pPr>
        <w:numPr>
          <w:ilvl w:val="0"/>
          <w:numId w:val="21"/>
        </w:numPr>
      </w:pPr>
      <w:r w:rsidRPr="00932696">
        <w:t>Otázka „Proč to nezkusit“</w:t>
      </w:r>
    </w:p>
    <w:p w14:paraId="09CD6135" w14:textId="77777777" w:rsidR="00932696" w:rsidRPr="00932696" w:rsidRDefault="00932696" w:rsidP="000A2AC9">
      <w:pPr>
        <w:numPr>
          <w:ilvl w:val="0"/>
          <w:numId w:val="21"/>
        </w:numPr>
      </w:pPr>
      <w:r w:rsidRPr="00932696">
        <w:t>Otázka „Po vyřešení této námitky, koupíte?“</w:t>
      </w:r>
    </w:p>
    <w:p w14:paraId="2716D13F" w14:textId="77777777" w:rsidR="00932696" w:rsidRPr="00932696" w:rsidRDefault="00932696" w:rsidP="000A2AC9">
      <w:pPr>
        <w:numPr>
          <w:ilvl w:val="0"/>
          <w:numId w:val="21"/>
        </w:numPr>
      </w:pPr>
      <w:r w:rsidRPr="00932696">
        <w:t>Použití námitky jako prodejního argumentu</w:t>
      </w:r>
    </w:p>
    <w:p w14:paraId="3166310F" w14:textId="77777777" w:rsidR="00932696" w:rsidRPr="00932696" w:rsidRDefault="00932696" w:rsidP="000A2AC9">
      <w:pPr>
        <w:numPr>
          <w:ilvl w:val="0"/>
          <w:numId w:val="21"/>
        </w:numPr>
      </w:pPr>
      <w:r w:rsidRPr="00932696">
        <w:t>Přímá výzva k akci</w:t>
      </w:r>
    </w:p>
    <w:p w14:paraId="3874D7C1" w14:textId="77777777" w:rsidR="00932696" w:rsidRPr="00932696" w:rsidRDefault="00932696" w:rsidP="00932696"/>
    <w:p w14:paraId="7585CFA4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297BC030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0B88C3CA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18CBC166" w14:textId="77777777" w:rsidR="00932696" w:rsidRPr="00932696" w:rsidRDefault="00932696" w:rsidP="00932696">
      <w:r w:rsidRPr="00932696">
        <w:t>…………………………………………………………………………………………………</w:t>
      </w:r>
    </w:p>
    <w:p w14:paraId="5BC7358D" w14:textId="77777777" w:rsidR="00932696" w:rsidRPr="00932696" w:rsidRDefault="00932696" w:rsidP="00932696"/>
    <w:p w14:paraId="217C07B8" w14:textId="77777777" w:rsidR="00932696" w:rsidRPr="00932696" w:rsidRDefault="00932696" w:rsidP="00932696"/>
    <w:p w14:paraId="2E40D884" w14:textId="77777777" w:rsidR="00932696" w:rsidRPr="00932696" w:rsidRDefault="00932696" w:rsidP="00932696">
      <w:r w:rsidRPr="00932696">
        <w:t> </w:t>
      </w:r>
    </w:p>
    <w:p w14:paraId="1DC1E365" w14:textId="0FB74C6B" w:rsidR="00421F7A" w:rsidRDefault="00421F7A">
      <w:pPr>
        <w:spacing w:after="160" w:line="259" w:lineRule="auto"/>
      </w:pPr>
      <w:r>
        <w:br w:type="page"/>
      </w:r>
    </w:p>
    <w:p w14:paraId="05FB6C5B" w14:textId="5095C296" w:rsidR="006E66B9" w:rsidRDefault="00CD32F1" w:rsidP="00CD32F1">
      <w:pPr>
        <w:pStyle w:val="Heading2"/>
      </w:pPr>
      <w:r>
        <w:lastRenderedPageBreak/>
        <w:t>Volání na studené kontakty</w:t>
      </w:r>
    </w:p>
    <w:p w14:paraId="1C56DD9E" w14:textId="4B80CA2B" w:rsidR="00CD32F1" w:rsidRDefault="00CD32F1" w:rsidP="00CD32F1"/>
    <w:p w14:paraId="26D8B04F" w14:textId="4B46B9D5" w:rsidR="00CD32F1" w:rsidRDefault="00CD32F1" w:rsidP="00CD32F1">
      <w:pPr>
        <w:pStyle w:val="Heading3"/>
      </w:pPr>
      <w:r>
        <w:t>Příprava</w:t>
      </w:r>
    </w:p>
    <w:p w14:paraId="73540082" w14:textId="77777777" w:rsidR="00CD32F1" w:rsidRPr="00CD32F1" w:rsidRDefault="00CD32F1" w:rsidP="00CD32F1"/>
    <w:p w14:paraId="0A176ABE" w14:textId="735B1DBD" w:rsidR="00CD32F1" w:rsidRDefault="00CD32F1" w:rsidP="00CD32F1">
      <w:pPr>
        <w:pStyle w:val="ListParagraph"/>
        <w:numPr>
          <w:ilvl w:val="0"/>
          <w:numId w:val="28"/>
        </w:numPr>
      </w:pPr>
      <w:r>
        <w:t>Poznejte svá čísla</w:t>
      </w:r>
    </w:p>
    <w:p w14:paraId="0990C5EA" w14:textId="13665BB3" w:rsidR="00CD32F1" w:rsidRDefault="00CD32F1" w:rsidP="00CD32F1">
      <w:pPr>
        <w:pStyle w:val="ListParagraph"/>
        <w:numPr>
          <w:ilvl w:val="1"/>
          <w:numId w:val="29"/>
        </w:numPr>
      </w:pPr>
      <w:r>
        <w:t>Kolik telefonátů potřebuji k tomu, abych získal jednoho komunikačního partnera, který se mnou vede rozhovor.</w:t>
      </w:r>
    </w:p>
    <w:p w14:paraId="58D892A8" w14:textId="18FCF101" w:rsidR="00CD32F1" w:rsidRDefault="00CD32F1" w:rsidP="00CD32F1">
      <w:pPr>
        <w:pStyle w:val="ListParagraph"/>
        <w:numPr>
          <w:ilvl w:val="1"/>
          <w:numId w:val="29"/>
        </w:numPr>
      </w:pPr>
      <w:r>
        <w:t>Kolik rozhovorů potřebuji k domluvení 1 schůzky</w:t>
      </w:r>
    </w:p>
    <w:p w14:paraId="3AB66CFC" w14:textId="1CB6EDF7" w:rsidR="00CD32F1" w:rsidRDefault="00CD32F1" w:rsidP="00CD32F1">
      <w:pPr>
        <w:pStyle w:val="ListParagraph"/>
        <w:numPr>
          <w:ilvl w:val="1"/>
          <w:numId w:val="29"/>
        </w:numPr>
      </w:pPr>
      <w:r>
        <w:t>Kolik schůzek potřebuji k uzavření 1 obchodu</w:t>
      </w:r>
    </w:p>
    <w:p w14:paraId="30D3DD52" w14:textId="6409E57F" w:rsidR="00CD32F1" w:rsidRDefault="00CD32F1" w:rsidP="00CD32F1">
      <w:pPr>
        <w:pStyle w:val="ListParagraph"/>
        <w:numPr>
          <w:ilvl w:val="0"/>
          <w:numId w:val="28"/>
        </w:numPr>
      </w:pPr>
      <w:r>
        <w:t>Vytvořte si seznam telefonních čísel</w:t>
      </w:r>
    </w:p>
    <w:p w14:paraId="6AB6228F" w14:textId="453AD5BA" w:rsidR="00CD32F1" w:rsidRDefault="00CD32F1" w:rsidP="00CD32F1">
      <w:pPr>
        <w:pStyle w:val="ListParagraph"/>
        <w:numPr>
          <w:ilvl w:val="0"/>
          <w:numId w:val="28"/>
        </w:numPr>
      </w:pPr>
      <w:r>
        <w:t>Udělejte si přípravu</w:t>
      </w:r>
    </w:p>
    <w:p w14:paraId="7D2628A4" w14:textId="3541531C" w:rsidR="00CD32F1" w:rsidRDefault="00CD32F1" w:rsidP="00CD32F1">
      <w:pPr>
        <w:pStyle w:val="ListParagraph"/>
        <w:numPr>
          <w:ilvl w:val="1"/>
          <w:numId w:val="30"/>
        </w:numPr>
      </w:pPr>
      <w:r>
        <w:t>Máme s volaným stejné známé, pracovali jsme ve stejné firmě či pro stejné dodavatele apod.?</w:t>
      </w:r>
    </w:p>
    <w:p w14:paraId="5366040A" w14:textId="748C2617" w:rsidR="00CD32F1" w:rsidRDefault="00CD32F1" w:rsidP="00CD32F1">
      <w:pPr>
        <w:pStyle w:val="ListParagraph"/>
        <w:numPr>
          <w:ilvl w:val="1"/>
          <w:numId w:val="30"/>
        </w:numPr>
      </w:pPr>
      <w:r>
        <w:t>Čím se firma volaného zabývá, jaká je situace v oboru volajícího, jak se daří konkurentům apod.?</w:t>
      </w:r>
    </w:p>
    <w:p w14:paraId="2BA50B39" w14:textId="0341AB08" w:rsidR="00CD32F1" w:rsidRDefault="00CD32F1" w:rsidP="00CD32F1">
      <w:pPr>
        <w:pStyle w:val="ListParagraph"/>
        <w:numPr>
          <w:ilvl w:val="1"/>
          <w:numId w:val="30"/>
        </w:numPr>
      </w:pPr>
      <w:r>
        <w:t>Máme zkušenosti s firmou, která působí ve stejném či podobném oboru jako firma volaného?</w:t>
      </w:r>
    </w:p>
    <w:p w14:paraId="094B0084" w14:textId="214E252C" w:rsidR="00CD32F1" w:rsidRDefault="00CD32F1" w:rsidP="00CD32F1">
      <w:pPr>
        <w:pStyle w:val="ListParagraph"/>
        <w:numPr>
          <w:ilvl w:val="0"/>
          <w:numId w:val="28"/>
        </w:numPr>
      </w:pPr>
      <w:r>
        <w:t>Definujte si možné námitky a reakce na ně</w:t>
      </w:r>
    </w:p>
    <w:p w14:paraId="4DF4D08A" w14:textId="0D3C2D30" w:rsidR="00CD32F1" w:rsidRDefault="00CD32F1" w:rsidP="00CD32F1">
      <w:pPr>
        <w:pStyle w:val="ListParagraph"/>
        <w:numPr>
          <w:ilvl w:val="0"/>
          <w:numId w:val="28"/>
        </w:numPr>
      </w:pPr>
      <w:r>
        <w:t>Napište si / upravte si skript</w:t>
      </w:r>
    </w:p>
    <w:p w14:paraId="7527BDCE" w14:textId="7FA53875" w:rsidR="00CD32F1" w:rsidRDefault="00CD32F1" w:rsidP="00CD32F1"/>
    <w:p w14:paraId="769A876E" w14:textId="77777777" w:rsidR="00CD32F1" w:rsidRPr="00932696" w:rsidRDefault="00CD32F1" w:rsidP="00CD32F1">
      <w:r w:rsidRPr="00932696">
        <w:t>…………………………………………………………………………………………………</w:t>
      </w:r>
    </w:p>
    <w:p w14:paraId="214A7436" w14:textId="77777777" w:rsidR="00CD32F1" w:rsidRPr="00932696" w:rsidRDefault="00CD32F1" w:rsidP="00CD32F1">
      <w:r w:rsidRPr="00932696">
        <w:t>…………………………………………………………………………………………………</w:t>
      </w:r>
    </w:p>
    <w:p w14:paraId="4058F430" w14:textId="77777777" w:rsidR="00CD32F1" w:rsidRPr="00932696" w:rsidRDefault="00CD32F1" w:rsidP="00CD32F1">
      <w:r w:rsidRPr="00932696">
        <w:t>…………………………………………………………………………………………………</w:t>
      </w:r>
    </w:p>
    <w:p w14:paraId="2F9CB499" w14:textId="77777777" w:rsidR="00CD32F1" w:rsidRPr="00932696" w:rsidRDefault="00CD32F1" w:rsidP="00CD32F1">
      <w:r w:rsidRPr="00932696">
        <w:t>…………………………………………………………………………………………………</w:t>
      </w:r>
    </w:p>
    <w:p w14:paraId="0073D40C" w14:textId="6F6F7B2C" w:rsidR="00A77444" w:rsidRDefault="00A77444">
      <w:pPr>
        <w:spacing w:after="160" w:line="259" w:lineRule="auto"/>
      </w:pPr>
      <w:r>
        <w:br w:type="page"/>
      </w:r>
    </w:p>
    <w:p w14:paraId="2DEDE742" w14:textId="48D3458F" w:rsidR="00A77444" w:rsidRDefault="00A77444" w:rsidP="00A77444">
      <w:pPr>
        <w:pStyle w:val="Heading3"/>
      </w:pPr>
      <w:r>
        <w:lastRenderedPageBreak/>
        <w:t>Mentální příprava</w:t>
      </w:r>
    </w:p>
    <w:p w14:paraId="6C204F58" w14:textId="77777777" w:rsidR="00A77444" w:rsidRPr="00A77444" w:rsidRDefault="00A77444" w:rsidP="00A77444"/>
    <w:p w14:paraId="0A4269BE" w14:textId="77777777" w:rsidR="00A77444" w:rsidRDefault="00A77444" w:rsidP="00A77444">
      <w:pPr>
        <w:pStyle w:val="ListParagraph"/>
        <w:numPr>
          <w:ilvl w:val="0"/>
          <w:numId w:val="31"/>
        </w:numPr>
        <w:spacing w:after="160" w:line="259" w:lineRule="auto"/>
      </w:pPr>
      <w:r>
        <w:t>Věřím produktu / službě, který nabízím</w:t>
      </w:r>
    </w:p>
    <w:p w14:paraId="634C293F" w14:textId="77777777" w:rsidR="00A77444" w:rsidRDefault="00A77444" w:rsidP="00A77444">
      <w:pPr>
        <w:pStyle w:val="ListParagraph"/>
        <w:numPr>
          <w:ilvl w:val="0"/>
          <w:numId w:val="31"/>
        </w:numPr>
        <w:spacing w:after="160" w:line="259" w:lineRule="auto"/>
      </w:pPr>
      <w:r>
        <w:t>Mohu pouze získat, nemám co ztratit</w:t>
      </w:r>
    </w:p>
    <w:p w14:paraId="07DB4084" w14:textId="096FA346" w:rsidR="00A77444" w:rsidRDefault="00A77444" w:rsidP="00A77444">
      <w:pPr>
        <w:pStyle w:val="ListParagraph"/>
        <w:numPr>
          <w:ilvl w:val="0"/>
          <w:numId w:val="31"/>
        </w:numPr>
        <w:spacing w:after="160" w:line="259" w:lineRule="auto"/>
      </w:pPr>
      <w:r>
        <w:t>Volám, abych komunikačnímu partnerovi pomohl, nabízím mu produkt / službu, který zvýší kvalitu jeho profesního či osobního života.</w:t>
      </w:r>
    </w:p>
    <w:p w14:paraId="1AD76D87" w14:textId="512A8A83" w:rsidR="00A77444" w:rsidRDefault="00A77444" w:rsidP="00A77444">
      <w:pPr>
        <w:pStyle w:val="ListParagraph"/>
        <w:numPr>
          <w:ilvl w:val="0"/>
          <w:numId w:val="31"/>
        </w:numPr>
        <w:spacing w:after="160" w:line="259" w:lineRule="auto"/>
      </w:pPr>
      <w:r>
        <w:t>Lidé si vždy udělají čas na důležité věci, můj úkol je, udělat mé řešení důležité.</w:t>
      </w:r>
    </w:p>
    <w:p w14:paraId="41D629CF" w14:textId="77777777" w:rsidR="00A77444" w:rsidRDefault="00A77444" w:rsidP="00A77444">
      <w:pPr>
        <w:spacing w:after="160" w:line="259" w:lineRule="auto"/>
      </w:pPr>
    </w:p>
    <w:p w14:paraId="500EBDBE" w14:textId="77777777" w:rsidR="00A77444" w:rsidRPr="00932696" w:rsidRDefault="00A77444" w:rsidP="00A77444">
      <w:r w:rsidRPr="00932696">
        <w:t>…………………………………………………………………………………………………</w:t>
      </w:r>
    </w:p>
    <w:p w14:paraId="6092102B" w14:textId="77777777" w:rsidR="00A77444" w:rsidRPr="00932696" w:rsidRDefault="00A77444" w:rsidP="00A77444">
      <w:r w:rsidRPr="00932696">
        <w:t>…………………………………………………………………………………………………</w:t>
      </w:r>
    </w:p>
    <w:p w14:paraId="5E831BE8" w14:textId="77777777" w:rsidR="00A77444" w:rsidRPr="00932696" w:rsidRDefault="00A77444" w:rsidP="00A77444">
      <w:r w:rsidRPr="00932696">
        <w:t>…………………………………………………………………………………………………</w:t>
      </w:r>
    </w:p>
    <w:p w14:paraId="66D28EC3" w14:textId="77777777" w:rsidR="00A77444" w:rsidRPr="00932696" w:rsidRDefault="00A77444" w:rsidP="00A77444">
      <w:r w:rsidRPr="00932696">
        <w:t>…………………………………………………………………………………………………</w:t>
      </w:r>
    </w:p>
    <w:p w14:paraId="22D546BD" w14:textId="533EB579" w:rsidR="00A77444" w:rsidRDefault="00A77444" w:rsidP="00A77444">
      <w:pPr>
        <w:spacing w:after="160" w:line="259" w:lineRule="auto"/>
      </w:pPr>
    </w:p>
    <w:p w14:paraId="1C044617" w14:textId="77777777" w:rsidR="00A77444" w:rsidRDefault="00A77444">
      <w:pPr>
        <w:spacing w:after="160" w:line="259" w:lineRule="auto"/>
      </w:pPr>
    </w:p>
    <w:p w14:paraId="6902A722" w14:textId="3C4842C4" w:rsidR="00CD32F1" w:rsidRDefault="00CD32F1" w:rsidP="00A77444">
      <w:pPr>
        <w:pStyle w:val="Heading4"/>
      </w:pPr>
      <w:r>
        <w:t>Struktura prodejního telefonátu</w:t>
      </w:r>
    </w:p>
    <w:p w14:paraId="3B363571" w14:textId="77777777" w:rsidR="00A77444" w:rsidRPr="00A77444" w:rsidRDefault="00A77444" w:rsidP="00A77444"/>
    <w:p w14:paraId="085EA4EC" w14:textId="47E289D2" w:rsidR="00CD32F1" w:rsidRDefault="00CD32F1" w:rsidP="00CD32F1">
      <w:pPr>
        <w:pStyle w:val="ListParagraph"/>
        <w:numPr>
          <w:ilvl w:val="0"/>
          <w:numId w:val="24"/>
        </w:numPr>
      </w:pPr>
      <w:r>
        <w:t>Představení</w:t>
      </w:r>
    </w:p>
    <w:p w14:paraId="58CE193A" w14:textId="42EAFE27" w:rsidR="00CD32F1" w:rsidRDefault="00CD32F1" w:rsidP="00CD32F1">
      <w:pPr>
        <w:pStyle w:val="ListParagraph"/>
        <w:numPr>
          <w:ilvl w:val="0"/>
          <w:numId w:val="24"/>
        </w:numPr>
      </w:pPr>
      <w:r>
        <w:t>Důvod mého telefonátu (jaký užitek nabízím)</w:t>
      </w:r>
    </w:p>
    <w:p w14:paraId="4C24EEB7" w14:textId="05D4E131" w:rsidR="00CD32F1" w:rsidRDefault="00CD32F1" w:rsidP="00CD32F1">
      <w:pPr>
        <w:pStyle w:val="ListParagraph"/>
        <w:numPr>
          <w:ilvl w:val="0"/>
          <w:numId w:val="24"/>
        </w:numPr>
      </w:pPr>
      <w:r>
        <w:t>Kvalifikace komunikačního partnera</w:t>
      </w:r>
    </w:p>
    <w:p w14:paraId="52CFCF52" w14:textId="599D043C" w:rsidR="00CD32F1" w:rsidRDefault="00CD32F1" w:rsidP="00CD32F1">
      <w:pPr>
        <w:pStyle w:val="ListParagraph"/>
        <w:numPr>
          <w:ilvl w:val="0"/>
          <w:numId w:val="24"/>
        </w:numPr>
      </w:pPr>
      <w:r>
        <w:t>Překonání námitek</w:t>
      </w:r>
    </w:p>
    <w:p w14:paraId="77B866AF" w14:textId="1A8EC63D" w:rsidR="00CD32F1" w:rsidRDefault="00CD32F1" w:rsidP="00CD32F1">
      <w:pPr>
        <w:pStyle w:val="ListParagraph"/>
        <w:numPr>
          <w:ilvl w:val="0"/>
          <w:numId w:val="24"/>
        </w:numPr>
      </w:pPr>
      <w:r>
        <w:t>Domluva schůzky</w:t>
      </w:r>
      <w:r w:rsidR="00A77444">
        <w:t xml:space="preserve"> / dalšího postupu</w:t>
      </w:r>
    </w:p>
    <w:p w14:paraId="07229FE9" w14:textId="70F37705" w:rsidR="00CD32F1" w:rsidRDefault="00CD32F1" w:rsidP="00CD32F1"/>
    <w:p w14:paraId="6EE1B1BE" w14:textId="77777777" w:rsidR="00CD32F1" w:rsidRPr="00932696" w:rsidRDefault="00CD32F1" w:rsidP="00CD32F1">
      <w:r w:rsidRPr="00932696">
        <w:t>…………………………………………………………………………………………………</w:t>
      </w:r>
    </w:p>
    <w:p w14:paraId="636CA781" w14:textId="77777777" w:rsidR="00CD32F1" w:rsidRPr="00932696" w:rsidRDefault="00CD32F1" w:rsidP="00CD32F1">
      <w:r w:rsidRPr="00932696">
        <w:t>…………………………………………………………………………………………………</w:t>
      </w:r>
    </w:p>
    <w:p w14:paraId="5A62E5D7" w14:textId="77777777" w:rsidR="00CD32F1" w:rsidRPr="00932696" w:rsidRDefault="00CD32F1" w:rsidP="00CD32F1">
      <w:r w:rsidRPr="00932696">
        <w:t>…………………………………………………………………………………………………</w:t>
      </w:r>
    </w:p>
    <w:p w14:paraId="1F184B1D" w14:textId="77777777" w:rsidR="00CD32F1" w:rsidRPr="00932696" w:rsidRDefault="00CD32F1" w:rsidP="00CD32F1">
      <w:r w:rsidRPr="00932696">
        <w:t>…………………………………………………………………………………………………</w:t>
      </w:r>
    </w:p>
    <w:p w14:paraId="4729FE94" w14:textId="7257D5AB" w:rsidR="00CD32F1" w:rsidRDefault="00CD32F1" w:rsidP="00CD32F1"/>
    <w:p w14:paraId="2EACF436" w14:textId="27C4B8FA" w:rsidR="00A77444" w:rsidRDefault="00A77444" w:rsidP="00CD32F1"/>
    <w:p w14:paraId="40F91661" w14:textId="2EDC4CA0" w:rsidR="00A77444" w:rsidRDefault="00A77444" w:rsidP="00CD32F1"/>
    <w:p w14:paraId="5474513E" w14:textId="0D5D9D6E" w:rsidR="00A77444" w:rsidRDefault="00A77444" w:rsidP="00CD32F1"/>
    <w:p w14:paraId="5B6D39A2" w14:textId="0848F04B" w:rsidR="00A77444" w:rsidRDefault="00A77444" w:rsidP="00CD32F1"/>
    <w:p w14:paraId="71372B0F" w14:textId="6C7BD908" w:rsidR="00A77444" w:rsidRDefault="00A77444" w:rsidP="00CD32F1"/>
    <w:p w14:paraId="6641E80A" w14:textId="6718F498" w:rsidR="00A77444" w:rsidRDefault="00A77444" w:rsidP="005D3F8D">
      <w:pPr>
        <w:pStyle w:val="Heading2"/>
      </w:pPr>
      <w:r>
        <w:t>Příklady reakcí na nejčastější námitky</w:t>
      </w:r>
      <w:r>
        <w:br/>
      </w:r>
    </w:p>
    <w:p w14:paraId="436C53AB" w14:textId="6AAD5DDC" w:rsidR="00A77444" w:rsidRDefault="00A77444" w:rsidP="006813AB">
      <w:pPr>
        <w:pStyle w:val="ListParagraph"/>
        <w:numPr>
          <w:ilvl w:val="0"/>
          <w:numId w:val="33"/>
        </w:numPr>
      </w:pPr>
      <w:r>
        <w:t>Pošlete mi to mailem</w:t>
      </w:r>
    </w:p>
    <w:p w14:paraId="4E6F3FC3" w14:textId="1CEDF8E7" w:rsidR="00A77444" w:rsidRDefault="00A77444" w:rsidP="00CD32F1"/>
    <w:p w14:paraId="70728052" w14:textId="265B7040" w:rsidR="00A77444" w:rsidRDefault="00A77444" w:rsidP="00CD32F1">
      <w:r>
        <w:t xml:space="preserve">Určitě, rád(a), mohu Vás tedy poprosit o e-mailovou adresu a informaci, co by tento e-mail měl obsahovat ve vztahu ……………, aby </w:t>
      </w:r>
      <w:r w:rsidRPr="00A77444">
        <w:rPr>
          <w:b/>
          <w:bCs/>
        </w:rPr>
        <w:t xml:space="preserve">pro </w:t>
      </w:r>
      <w:r w:rsidR="006813AB">
        <w:rPr>
          <w:b/>
          <w:bCs/>
        </w:rPr>
        <w:t>V</w:t>
      </w:r>
      <w:r w:rsidRPr="00A77444">
        <w:rPr>
          <w:b/>
          <w:bCs/>
        </w:rPr>
        <w:t>ás byl zajímavý</w:t>
      </w:r>
      <w:r>
        <w:t xml:space="preserve">? </w:t>
      </w:r>
      <w:r w:rsidR="006813AB">
        <w:t xml:space="preserve">Která konkrétní část ……….. je </w:t>
      </w:r>
      <w:r w:rsidR="006813AB" w:rsidRPr="006813AB">
        <w:rPr>
          <w:b/>
          <w:bCs/>
        </w:rPr>
        <w:t>pro Vás ve vztahu k vašemu podnikání nejdůležitější</w:t>
      </w:r>
      <w:r w:rsidR="006813AB">
        <w:t>?</w:t>
      </w:r>
    </w:p>
    <w:p w14:paraId="1CEE1B2C" w14:textId="75952B3E" w:rsidR="006813AB" w:rsidRDefault="006813AB" w:rsidP="00CD32F1"/>
    <w:p w14:paraId="76A8D591" w14:textId="17F6B36A" w:rsidR="006813AB" w:rsidRDefault="006813AB" w:rsidP="006813AB">
      <w:pPr>
        <w:pStyle w:val="ListParagraph"/>
        <w:numPr>
          <w:ilvl w:val="0"/>
          <w:numId w:val="32"/>
        </w:numPr>
      </w:pPr>
      <w:r>
        <w:t>Nemám čas, zvolejte později</w:t>
      </w:r>
    </w:p>
    <w:p w14:paraId="2C8206B9" w14:textId="77777777" w:rsidR="006813AB" w:rsidRDefault="006813AB" w:rsidP="00CD32F1"/>
    <w:p w14:paraId="667E6FFE" w14:textId="6429A3E9" w:rsidR="006813AB" w:rsidRDefault="006813AB" w:rsidP="00CD32F1">
      <w:r>
        <w:t xml:space="preserve">Určitě, rád(a). Vyhovuje Vám nějaký termín na konci tohoto týdne? </w:t>
      </w:r>
    </w:p>
    <w:p w14:paraId="33DC734D" w14:textId="48E09F54" w:rsidR="006813AB" w:rsidRDefault="006813AB" w:rsidP="00CD32F1">
      <w:r>
        <w:t xml:space="preserve">Dobře, zavolám Vám v …………………, ještě abyste věděl(a), kvůli čemu konkrétně budu volat a </w:t>
      </w:r>
      <w:r w:rsidRPr="006813AB">
        <w:rPr>
          <w:b/>
          <w:bCs/>
        </w:rPr>
        <w:t>co Vám tento telefonát může přinést</w:t>
      </w:r>
      <w:r>
        <w:t>, naše firma………………………….</w:t>
      </w:r>
    </w:p>
    <w:p w14:paraId="6C4D2651" w14:textId="66C3D23B" w:rsidR="005D3F8D" w:rsidRDefault="005D3F8D" w:rsidP="00CD32F1"/>
    <w:p w14:paraId="0165155A" w14:textId="15935ABB" w:rsidR="005D3F8D" w:rsidRDefault="005D3F8D" w:rsidP="00CD32F1">
      <w:r>
        <w:t xml:space="preserve">Rozumím, měl byste alespoň ….. minut / sekund s tím, že pokud Vás do té doby nepřesvědčím o </w:t>
      </w:r>
      <w:r w:rsidRPr="005D3F8D">
        <w:rPr>
          <w:b/>
          <w:bCs/>
        </w:rPr>
        <w:t>výhodách pro vás</w:t>
      </w:r>
      <w:r>
        <w:t>, tak sám zavěsím?</w:t>
      </w:r>
    </w:p>
    <w:p w14:paraId="57DD631A" w14:textId="632FC5A5" w:rsidR="005D3F8D" w:rsidRDefault="005D3F8D" w:rsidP="00CD32F1"/>
    <w:p w14:paraId="3ABE25AE" w14:textId="5A828ED5" w:rsidR="005D3F8D" w:rsidRDefault="005D3F8D" w:rsidP="005D3F8D">
      <w:pPr>
        <w:pStyle w:val="ListParagraph"/>
        <w:numPr>
          <w:ilvl w:val="0"/>
          <w:numId w:val="32"/>
        </w:numPr>
      </w:pPr>
      <w:r>
        <w:t>Už máme dodavatele</w:t>
      </w:r>
    </w:p>
    <w:p w14:paraId="3A58ED94" w14:textId="77777777" w:rsidR="005D3F8D" w:rsidRDefault="005D3F8D" w:rsidP="00CD32F1"/>
    <w:p w14:paraId="5DAE5825" w14:textId="096EDC21" w:rsidR="005D3F8D" w:rsidRDefault="005D3F8D" w:rsidP="00CD32F1">
      <w:r>
        <w:t xml:space="preserve">Super, takže už ………. řešíte. Abyste se skutečně ujistil(a), že </w:t>
      </w:r>
      <w:r w:rsidRPr="005D3F8D">
        <w:rPr>
          <w:b/>
          <w:bCs/>
        </w:rPr>
        <w:t>dostáváte nejlepší možné</w:t>
      </w:r>
      <w:r>
        <w:t xml:space="preserve"> …………., co by byla jedna věc, pro kterou byste uvažoval(a) o změně dodavatele?</w:t>
      </w:r>
    </w:p>
    <w:p w14:paraId="39169AED" w14:textId="33423FE7" w:rsidR="005D3F8D" w:rsidRDefault="005D3F8D" w:rsidP="00CD32F1"/>
    <w:p w14:paraId="0F9A578A" w14:textId="719729B6" w:rsidR="005D3F8D" w:rsidRDefault="005D3F8D" w:rsidP="005D3F8D">
      <w:pPr>
        <w:pStyle w:val="ListParagraph"/>
        <w:numPr>
          <w:ilvl w:val="0"/>
          <w:numId w:val="32"/>
        </w:numPr>
      </w:pPr>
      <w:r>
        <w:t>Nemám zájem, / aktuálně toto neřešíme</w:t>
      </w:r>
    </w:p>
    <w:p w14:paraId="4F281F68" w14:textId="2A673BC6" w:rsidR="005D3F8D" w:rsidRDefault="005D3F8D" w:rsidP="005D3F8D"/>
    <w:p w14:paraId="556CD4C6" w14:textId="57A473E5" w:rsidR="005D3F8D" w:rsidRDefault="005D3F8D" w:rsidP="005D3F8D">
      <w:r>
        <w:t xml:space="preserve">Rozumím, jen abyste věděl(a), jak konkrétně </w:t>
      </w:r>
      <w:r w:rsidRPr="005D3F8D">
        <w:rPr>
          <w:b/>
          <w:bCs/>
        </w:rPr>
        <w:t>Vám můžeme být užiteční</w:t>
      </w:r>
      <w:r>
        <w:t>. O kolik …….. by se zlepšil Váš ……………., pokud byste díky spolupráci s námi ………….</w:t>
      </w:r>
    </w:p>
    <w:sectPr w:rsidR="005D3F8D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AA6F5F" w14:textId="77777777" w:rsidR="00F57ECB" w:rsidRDefault="00F57ECB" w:rsidP="00C45CA1">
      <w:r>
        <w:separator/>
      </w:r>
    </w:p>
  </w:endnote>
  <w:endnote w:type="continuationSeparator" w:id="0">
    <w:p w14:paraId="663B64E1" w14:textId="77777777" w:rsidR="00F57ECB" w:rsidRDefault="00F57ECB" w:rsidP="00C45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6473FA" w14:textId="77777777" w:rsidR="006E66B9" w:rsidRPr="00ED69AE" w:rsidRDefault="006E66B9" w:rsidP="00416AB0">
    <w:pPr>
      <w:tabs>
        <w:tab w:val="left" w:pos="2127"/>
        <w:tab w:val="left" w:pos="3969"/>
        <w:tab w:val="left" w:pos="6379"/>
      </w:tabs>
      <w:rPr>
        <w:color w:val="381A0C" w:themeColor="accent3"/>
        <w:sz w:val="16"/>
        <w:szCs w:val="16"/>
      </w:rPr>
    </w:pPr>
    <w:r>
      <w:rPr>
        <w:noProof/>
        <w:color w:val="381A0C" w:themeColor="accent3"/>
        <w:sz w:val="16"/>
        <w:szCs w:val="16"/>
        <w:lang w:val="sk-SK" w:eastAsia="sk-SK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32422E" wp14:editId="0F21C3F1">
              <wp:simplePos x="0" y="0"/>
              <wp:positionH relativeFrom="column">
                <wp:posOffset>5434330</wp:posOffset>
              </wp:positionH>
              <wp:positionV relativeFrom="paragraph">
                <wp:posOffset>17780</wp:posOffset>
              </wp:positionV>
              <wp:extent cx="257175" cy="352425"/>
              <wp:effectExtent l="0" t="0" r="0" b="0"/>
              <wp:wrapNone/>
              <wp:docPr id="4" name="Textové po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175" cy="3524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91A391B" w14:textId="77777777" w:rsidR="006E66B9" w:rsidRPr="00F907F7" w:rsidRDefault="006E66B9">
                          <w:pPr>
                            <w:rPr>
                              <w:b/>
                              <w:color w:val="381A0C" w:themeColor="accent3"/>
                              <w:szCs w:val="20"/>
                            </w:rPr>
                          </w:pPr>
                          <w:r w:rsidRPr="00F907F7">
                            <w:rPr>
                              <w:b/>
                              <w:color w:val="381A0C" w:themeColor="accent3"/>
                              <w:szCs w:val="20"/>
                            </w:rPr>
                            <w:fldChar w:fldCharType="begin"/>
                          </w:r>
                          <w:r w:rsidRPr="00F907F7">
                            <w:rPr>
                              <w:b/>
                              <w:color w:val="381A0C" w:themeColor="accent3"/>
                              <w:szCs w:val="20"/>
                            </w:rPr>
                            <w:instrText>PAGE   \* MERGEFORMAT</w:instrText>
                          </w:r>
                          <w:r w:rsidRPr="00F907F7">
                            <w:rPr>
                              <w:b/>
                              <w:color w:val="381A0C" w:themeColor="accent3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color w:val="381A0C" w:themeColor="accent3"/>
                              <w:szCs w:val="20"/>
                            </w:rPr>
                            <w:t>1</w:t>
                          </w:r>
                          <w:r w:rsidRPr="00F907F7">
                            <w:rPr>
                              <w:b/>
                              <w:color w:val="381A0C" w:themeColor="accent3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32422E" id="_x0000_t202" coordsize="21600,21600" o:spt="202" path="m,l,21600r21600,l21600,xe">
              <v:stroke joinstyle="miter"/>
              <v:path gradientshapeok="t" o:connecttype="rect"/>
            </v:shapetype>
            <v:shape id="Textové pole 4" o:spid="_x0000_s1026" type="#_x0000_t202" style="position:absolute;margin-left:427.9pt;margin-top:1.4pt;width:20.2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" filled="f" stroked="f" strokeweight=".5pt">
              <v:textbox>
                <w:txbxContent>
                  <w:p w14:paraId="591A391B" w14:textId="77777777" w:rsidR="006E66B9" w:rsidRPr="00F907F7" w:rsidRDefault="006E66B9">
                    <w:pPr>
                      <w:rPr>
                        <w:b/>
                        <w:color w:val="381A0C" w:themeColor="accent3"/>
                        <w:szCs w:val="20"/>
                      </w:rPr>
                    </w:pPr>
                    <w:r w:rsidRPr="00F907F7">
                      <w:rPr>
                        <w:b/>
                        <w:color w:val="381A0C" w:themeColor="accent3"/>
                        <w:szCs w:val="20"/>
                      </w:rPr>
                      <w:fldChar w:fldCharType="begin"/>
                    </w:r>
                    <w:r w:rsidRPr="00F907F7">
                      <w:rPr>
                        <w:b/>
                        <w:color w:val="381A0C" w:themeColor="accent3"/>
                        <w:szCs w:val="20"/>
                      </w:rPr>
                      <w:instrText>PAGE   \* MERGEFORMAT</w:instrText>
                    </w:r>
                    <w:r w:rsidRPr="00F907F7">
                      <w:rPr>
                        <w:b/>
                        <w:color w:val="381A0C" w:themeColor="accent3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noProof/>
                        <w:color w:val="381A0C" w:themeColor="accent3"/>
                        <w:szCs w:val="20"/>
                      </w:rPr>
                      <w:t>1</w:t>
                    </w:r>
                    <w:r w:rsidRPr="00F907F7">
                      <w:rPr>
                        <w:b/>
                        <w:color w:val="381A0C" w:themeColor="accent3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ED69AE">
      <w:rPr>
        <w:noProof/>
        <w:color w:val="381A0C" w:themeColor="accent3"/>
        <w:sz w:val="16"/>
        <w:szCs w:val="16"/>
        <w:lang w:val="sk-SK" w:eastAsia="sk-SK"/>
      </w:rPr>
      <w:drawing>
        <wp:anchor distT="0" distB="0" distL="114300" distR="114300" simplePos="0" relativeHeight="251659264" behindDoc="1" locked="0" layoutInCell="1" allowOverlap="1" wp14:anchorId="59B201C7" wp14:editId="1CFB0FF4">
          <wp:simplePos x="0" y="0"/>
          <wp:positionH relativeFrom="margin">
            <wp:align>right</wp:align>
          </wp:positionH>
          <wp:positionV relativeFrom="paragraph">
            <wp:posOffset>-45085</wp:posOffset>
          </wp:positionV>
          <wp:extent cx="5802630" cy="600710"/>
          <wp:effectExtent l="0" t="0" r="7620" b="8890"/>
          <wp:wrapNone/>
          <wp:docPr id="481" name="Obrázek 481" descr="D:\Desktop\◘ PRÁCE\NABIDKA soft skills\NAB_FOOT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D:\Desktop\◘ PRÁCE\NABIDKA soft skills\NAB_FOOTER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2630" cy="600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D69AE">
      <w:rPr>
        <w:color w:val="381A0C" w:themeColor="accent3"/>
        <w:sz w:val="16"/>
        <w:szCs w:val="16"/>
      </w:rPr>
      <w:t>ICT Pro s.r.o.</w:t>
    </w:r>
    <w:r w:rsidRPr="00ED69AE">
      <w:rPr>
        <w:color w:val="381A0C" w:themeColor="accent3"/>
        <w:sz w:val="16"/>
        <w:szCs w:val="16"/>
      </w:rPr>
      <w:tab/>
      <w:t>IČ 46971441</w:t>
    </w:r>
    <w:r w:rsidRPr="00ED69AE">
      <w:rPr>
        <w:color w:val="381A0C" w:themeColor="accent3"/>
        <w:sz w:val="16"/>
        <w:szCs w:val="16"/>
      </w:rPr>
      <w:tab/>
      <w:t>tel.: 517 546 191</w:t>
    </w:r>
    <w:r w:rsidRPr="00ED69AE">
      <w:rPr>
        <w:color w:val="381A0C" w:themeColor="accent3"/>
        <w:sz w:val="16"/>
        <w:szCs w:val="16"/>
      </w:rPr>
      <w:tab/>
      <w:t xml:space="preserve">www.skoleni-ict.cz </w:t>
    </w:r>
  </w:p>
  <w:p w14:paraId="5E0DB758" w14:textId="77777777" w:rsidR="006E66B9" w:rsidRPr="00ED69AE" w:rsidRDefault="006E66B9" w:rsidP="00416AB0">
    <w:pPr>
      <w:tabs>
        <w:tab w:val="left" w:pos="2127"/>
        <w:tab w:val="left" w:pos="3969"/>
        <w:tab w:val="left" w:pos="6379"/>
      </w:tabs>
      <w:rPr>
        <w:color w:val="381A0C" w:themeColor="accent3"/>
        <w:sz w:val="16"/>
        <w:szCs w:val="16"/>
      </w:rPr>
    </w:pPr>
    <w:r w:rsidRPr="00ED69AE">
      <w:rPr>
        <w:color w:val="381A0C" w:themeColor="accent3"/>
        <w:sz w:val="16"/>
        <w:szCs w:val="16"/>
      </w:rPr>
      <w:t>Sochorova 38, Brno</w:t>
    </w:r>
    <w:r w:rsidRPr="00ED69AE">
      <w:rPr>
        <w:color w:val="381A0C" w:themeColor="accent3"/>
        <w:sz w:val="16"/>
        <w:szCs w:val="16"/>
      </w:rPr>
      <w:tab/>
      <w:t>DIČ CZ46971441</w:t>
    </w:r>
    <w:r w:rsidRPr="00ED69AE">
      <w:rPr>
        <w:color w:val="381A0C" w:themeColor="accent3"/>
        <w:sz w:val="16"/>
        <w:szCs w:val="16"/>
      </w:rPr>
      <w:tab/>
      <w:t xml:space="preserve">e-mail: </w:t>
    </w:r>
    <w:hyperlink r:id="rId2" w:history="1">
      <w:r w:rsidRPr="00ED69AE">
        <w:rPr>
          <w:color w:val="381A0C" w:themeColor="accent3"/>
          <w:sz w:val="16"/>
          <w:szCs w:val="16"/>
        </w:rPr>
        <w:t>skoleni@ictpro.cz</w:t>
      </w:r>
    </w:hyperlink>
    <w:r w:rsidRPr="00ED69AE">
      <w:rPr>
        <w:color w:val="381A0C" w:themeColor="accent3"/>
        <w:sz w:val="16"/>
        <w:szCs w:val="16"/>
      </w:rPr>
      <w:tab/>
      <w:t>www.skoleni-softskills.cz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ED1986" w14:textId="77777777" w:rsidR="00F57ECB" w:rsidRDefault="00F57ECB" w:rsidP="00C45CA1">
      <w:r>
        <w:separator/>
      </w:r>
    </w:p>
  </w:footnote>
  <w:footnote w:type="continuationSeparator" w:id="0">
    <w:p w14:paraId="069FAC59" w14:textId="77777777" w:rsidR="00F57ECB" w:rsidRDefault="00F57ECB" w:rsidP="00C45C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D169A5" w14:textId="77777777" w:rsidR="006E66B9" w:rsidRDefault="006E66B9" w:rsidP="00C45CA1">
    <w:r>
      <w:rPr>
        <w:noProof/>
        <w:lang w:val="sk-SK" w:eastAsia="sk-SK"/>
      </w:rPr>
      <w:drawing>
        <wp:inline distT="0" distB="0" distL="0" distR="0" wp14:anchorId="30BD3EA9" wp14:editId="671999E8">
          <wp:extent cx="5760720" cy="1021080"/>
          <wp:effectExtent l="0" t="0" r="0" b="7620"/>
          <wp:docPr id="1" name="Obrázek 1" descr="D:\Google disk\Desktop\GRAFIKA\hlavickovy papir\header_hlav_papi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Google disk\Desktop\GRAFIKA\hlavickovy papir\header_hlav_papir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021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11701"/>
    <w:multiLevelType w:val="hybridMultilevel"/>
    <w:tmpl w:val="57AE3BBA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58010A"/>
    <w:multiLevelType w:val="hybridMultilevel"/>
    <w:tmpl w:val="236087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05DF5"/>
    <w:multiLevelType w:val="hybridMultilevel"/>
    <w:tmpl w:val="7B806B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57964"/>
    <w:multiLevelType w:val="hybridMultilevel"/>
    <w:tmpl w:val="7BCEF4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321D3"/>
    <w:multiLevelType w:val="hybridMultilevel"/>
    <w:tmpl w:val="987AE878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5C1998"/>
    <w:multiLevelType w:val="hybridMultilevel"/>
    <w:tmpl w:val="036491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220BA"/>
    <w:multiLevelType w:val="hybridMultilevel"/>
    <w:tmpl w:val="C794177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260AA"/>
    <w:multiLevelType w:val="hybridMultilevel"/>
    <w:tmpl w:val="1F2C40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D033BE"/>
    <w:multiLevelType w:val="hybridMultilevel"/>
    <w:tmpl w:val="795E7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A0476"/>
    <w:multiLevelType w:val="hybridMultilevel"/>
    <w:tmpl w:val="C6206C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A966A0"/>
    <w:multiLevelType w:val="hybridMultilevel"/>
    <w:tmpl w:val="8D881D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07AD4"/>
    <w:multiLevelType w:val="multilevel"/>
    <w:tmpl w:val="4F18CD1C"/>
    <w:numStyleLink w:val="SeznamICTPro"/>
  </w:abstractNum>
  <w:abstractNum w:abstractNumId="12" w15:restartNumberingAfterBreak="0">
    <w:nsid w:val="3D9967C8"/>
    <w:multiLevelType w:val="hybridMultilevel"/>
    <w:tmpl w:val="38AEBB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DE4300"/>
    <w:multiLevelType w:val="hybridMultilevel"/>
    <w:tmpl w:val="0E9E1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307C62"/>
    <w:multiLevelType w:val="hybridMultilevel"/>
    <w:tmpl w:val="FE22F3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FE17AB"/>
    <w:multiLevelType w:val="hybridMultilevel"/>
    <w:tmpl w:val="7EA050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AAF575D"/>
    <w:multiLevelType w:val="hybridMultilevel"/>
    <w:tmpl w:val="69FEA30C"/>
    <w:lvl w:ilvl="0" w:tplc="31D2B06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021B2C"/>
    <w:multiLevelType w:val="hybridMultilevel"/>
    <w:tmpl w:val="4F7A8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FC03DC"/>
    <w:multiLevelType w:val="hybridMultilevel"/>
    <w:tmpl w:val="8EBC34C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694632"/>
    <w:multiLevelType w:val="hybridMultilevel"/>
    <w:tmpl w:val="43A204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AB62A3"/>
    <w:multiLevelType w:val="hybridMultilevel"/>
    <w:tmpl w:val="CBCA7B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5132A0"/>
    <w:multiLevelType w:val="hybridMultilevel"/>
    <w:tmpl w:val="CB50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69684C"/>
    <w:multiLevelType w:val="hybridMultilevel"/>
    <w:tmpl w:val="BB462478"/>
    <w:lvl w:ilvl="0" w:tplc="0410234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94A9256">
      <w:numFmt w:val="bullet"/>
      <w:lvlText w:val=""/>
      <w:lvlJc w:val="left"/>
      <w:pPr>
        <w:ind w:left="1785" w:hanging="705"/>
      </w:pPr>
      <w:rPr>
        <w:rFonts w:ascii="Symbol" w:eastAsiaTheme="minorHAnsi" w:hAnsi="Symbol" w:cstheme="minorBidi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736D5"/>
    <w:multiLevelType w:val="hybridMultilevel"/>
    <w:tmpl w:val="B570FAC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62119A"/>
    <w:multiLevelType w:val="hybridMultilevel"/>
    <w:tmpl w:val="CA0A7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AB1C5F"/>
    <w:multiLevelType w:val="multilevel"/>
    <w:tmpl w:val="4F18CD1C"/>
    <w:styleLink w:val="SeznamICTPro"/>
    <w:lvl w:ilvl="0">
      <w:start w:val="1"/>
      <w:numFmt w:val="bullet"/>
      <w:pStyle w:val="ListParagraph"/>
      <w:lvlText w:val=""/>
      <w:lvlJc w:val="left"/>
      <w:pPr>
        <w:ind w:left="360" w:hanging="360"/>
      </w:pPr>
      <w:rPr>
        <w:rFonts w:ascii="Wingdings" w:hAnsi="Wingdings" w:hint="default"/>
        <w:b w:val="0"/>
        <w:i w:val="0"/>
        <w:color w:val="FAB90F" w:themeColor="accent1"/>
        <w:sz w:val="20"/>
        <w:u w:color="FAB90F" w:themeColor="accent1"/>
      </w:rPr>
    </w:lvl>
    <w:lvl w:ilvl="1">
      <w:start w:val="1"/>
      <w:numFmt w:val="bullet"/>
      <w:lvlText w:val=""/>
      <w:lvlJc w:val="left"/>
      <w:pPr>
        <w:tabs>
          <w:tab w:val="num" w:pos="1083"/>
        </w:tabs>
        <w:ind w:left="1083" w:hanging="360"/>
      </w:pPr>
      <w:rPr>
        <w:rFonts w:ascii="Wingdings" w:hAnsi="Wingdings" w:hint="default"/>
        <w:color w:val="381A0C" w:themeColor="accent3"/>
      </w:rPr>
    </w:lvl>
    <w:lvl w:ilvl="2">
      <w:start w:val="1"/>
      <w:numFmt w:val="bullet"/>
      <w:lvlText w:val="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  <w:color w:val="FAB90F" w:themeColor="accent1"/>
      </w:rPr>
    </w:lvl>
    <w:lvl w:ilvl="3">
      <w:start w:val="1"/>
      <w:numFmt w:val="bullet"/>
      <w:lvlText w:val=""/>
      <w:lvlJc w:val="left"/>
      <w:pPr>
        <w:tabs>
          <w:tab w:val="num" w:pos="2523"/>
        </w:tabs>
        <w:ind w:left="2523" w:hanging="360"/>
      </w:pPr>
      <w:rPr>
        <w:rFonts w:ascii="Wingdings 2" w:hAnsi="Wingdings 2" w:hint="default"/>
        <w:color w:val="381A0C" w:themeColor="accent3"/>
      </w:rPr>
    </w:lvl>
    <w:lvl w:ilvl="4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26" w15:restartNumberingAfterBreak="0">
    <w:nsid w:val="6D7A27BA"/>
    <w:multiLevelType w:val="hybridMultilevel"/>
    <w:tmpl w:val="6B90D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4C35B0"/>
    <w:multiLevelType w:val="hybridMultilevel"/>
    <w:tmpl w:val="A216CB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C137C2"/>
    <w:multiLevelType w:val="hybridMultilevel"/>
    <w:tmpl w:val="9F5289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DE0238"/>
    <w:multiLevelType w:val="hybridMultilevel"/>
    <w:tmpl w:val="9FAC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A35961"/>
    <w:multiLevelType w:val="hybridMultilevel"/>
    <w:tmpl w:val="47087BCC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B6366F1"/>
    <w:multiLevelType w:val="hybridMultilevel"/>
    <w:tmpl w:val="160E7E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170D2B"/>
    <w:multiLevelType w:val="hybridMultilevel"/>
    <w:tmpl w:val="B2FAC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1"/>
  </w:num>
  <w:num w:numId="3">
    <w:abstractNumId w:val="12"/>
  </w:num>
  <w:num w:numId="4">
    <w:abstractNumId w:val="22"/>
  </w:num>
  <w:num w:numId="5">
    <w:abstractNumId w:val="28"/>
  </w:num>
  <w:num w:numId="6">
    <w:abstractNumId w:val="18"/>
  </w:num>
  <w:num w:numId="7">
    <w:abstractNumId w:val="20"/>
  </w:num>
  <w:num w:numId="8">
    <w:abstractNumId w:val="1"/>
  </w:num>
  <w:num w:numId="9">
    <w:abstractNumId w:val="23"/>
  </w:num>
  <w:num w:numId="10">
    <w:abstractNumId w:val="32"/>
  </w:num>
  <w:num w:numId="11">
    <w:abstractNumId w:val="9"/>
  </w:num>
  <w:num w:numId="12">
    <w:abstractNumId w:val="15"/>
  </w:num>
  <w:num w:numId="13">
    <w:abstractNumId w:val="7"/>
  </w:num>
  <w:num w:numId="14">
    <w:abstractNumId w:val="19"/>
  </w:num>
  <w:num w:numId="15">
    <w:abstractNumId w:val="8"/>
  </w:num>
  <w:num w:numId="16">
    <w:abstractNumId w:val="13"/>
  </w:num>
  <w:num w:numId="17">
    <w:abstractNumId w:val="21"/>
  </w:num>
  <w:num w:numId="18">
    <w:abstractNumId w:val="17"/>
  </w:num>
  <w:num w:numId="19">
    <w:abstractNumId w:val="24"/>
  </w:num>
  <w:num w:numId="20">
    <w:abstractNumId w:val="26"/>
  </w:num>
  <w:num w:numId="21">
    <w:abstractNumId w:val="29"/>
  </w:num>
  <w:num w:numId="22">
    <w:abstractNumId w:val="5"/>
  </w:num>
  <w:num w:numId="23">
    <w:abstractNumId w:val="14"/>
  </w:num>
  <w:num w:numId="24">
    <w:abstractNumId w:val="6"/>
  </w:num>
  <w:num w:numId="25">
    <w:abstractNumId w:val="16"/>
  </w:num>
  <w:num w:numId="26">
    <w:abstractNumId w:val="10"/>
  </w:num>
  <w:num w:numId="27">
    <w:abstractNumId w:val="2"/>
  </w:num>
  <w:num w:numId="28">
    <w:abstractNumId w:val="30"/>
  </w:num>
  <w:num w:numId="29">
    <w:abstractNumId w:val="4"/>
  </w:num>
  <w:num w:numId="30">
    <w:abstractNumId w:val="0"/>
  </w:num>
  <w:num w:numId="31">
    <w:abstractNumId w:val="31"/>
  </w:num>
  <w:num w:numId="32">
    <w:abstractNumId w:val="27"/>
  </w:num>
  <w:num w:numId="33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09"/>
    <w:rsid w:val="0000194D"/>
    <w:rsid w:val="00097230"/>
    <w:rsid w:val="000A2AC9"/>
    <w:rsid w:val="000F159F"/>
    <w:rsid w:val="001979EB"/>
    <w:rsid w:val="001B1BC8"/>
    <w:rsid w:val="001E3924"/>
    <w:rsid w:val="00227142"/>
    <w:rsid w:val="00245F6D"/>
    <w:rsid w:val="00256B9C"/>
    <w:rsid w:val="00284D07"/>
    <w:rsid w:val="002910E7"/>
    <w:rsid w:val="002950DE"/>
    <w:rsid w:val="002C2EA7"/>
    <w:rsid w:val="003B0B7C"/>
    <w:rsid w:val="003C704B"/>
    <w:rsid w:val="00416AB0"/>
    <w:rsid w:val="00421F7A"/>
    <w:rsid w:val="00472660"/>
    <w:rsid w:val="004B1E73"/>
    <w:rsid w:val="0054107D"/>
    <w:rsid w:val="00582D1C"/>
    <w:rsid w:val="00590B55"/>
    <w:rsid w:val="005D3F8D"/>
    <w:rsid w:val="005F34FF"/>
    <w:rsid w:val="00626EE8"/>
    <w:rsid w:val="006813AB"/>
    <w:rsid w:val="006D554B"/>
    <w:rsid w:val="006E523C"/>
    <w:rsid w:val="006E66B9"/>
    <w:rsid w:val="00715A6D"/>
    <w:rsid w:val="00806551"/>
    <w:rsid w:val="00814528"/>
    <w:rsid w:val="00860502"/>
    <w:rsid w:val="00880B8B"/>
    <w:rsid w:val="008B48D3"/>
    <w:rsid w:val="0093046F"/>
    <w:rsid w:val="00932696"/>
    <w:rsid w:val="00957E95"/>
    <w:rsid w:val="00964914"/>
    <w:rsid w:val="00972587"/>
    <w:rsid w:val="009B715A"/>
    <w:rsid w:val="009D41F6"/>
    <w:rsid w:val="00A23279"/>
    <w:rsid w:val="00A438AB"/>
    <w:rsid w:val="00A77444"/>
    <w:rsid w:val="00A9418A"/>
    <w:rsid w:val="00AE4A5C"/>
    <w:rsid w:val="00AE4D20"/>
    <w:rsid w:val="00B043DB"/>
    <w:rsid w:val="00B05F28"/>
    <w:rsid w:val="00B242C2"/>
    <w:rsid w:val="00B41244"/>
    <w:rsid w:val="00B46BE1"/>
    <w:rsid w:val="00B77975"/>
    <w:rsid w:val="00BA0DE5"/>
    <w:rsid w:val="00BD1BE3"/>
    <w:rsid w:val="00BD33BE"/>
    <w:rsid w:val="00BE5D09"/>
    <w:rsid w:val="00C109A8"/>
    <w:rsid w:val="00C45CA1"/>
    <w:rsid w:val="00C93209"/>
    <w:rsid w:val="00CC7113"/>
    <w:rsid w:val="00CD32F1"/>
    <w:rsid w:val="00CF6A82"/>
    <w:rsid w:val="00D54976"/>
    <w:rsid w:val="00D82477"/>
    <w:rsid w:val="00D850B2"/>
    <w:rsid w:val="00DA0167"/>
    <w:rsid w:val="00DB3071"/>
    <w:rsid w:val="00DE0D9F"/>
    <w:rsid w:val="00DE3B9C"/>
    <w:rsid w:val="00E3787D"/>
    <w:rsid w:val="00EB5166"/>
    <w:rsid w:val="00EB5841"/>
    <w:rsid w:val="00EB6C0B"/>
    <w:rsid w:val="00ED578E"/>
    <w:rsid w:val="00ED69AE"/>
    <w:rsid w:val="00EE1BD8"/>
    <w:rsid w:val="00F241C9"/>
    <w:rsid w:val="00F57ECB"/>
    <w:rsid w:val="00F71A42"/>
    <w:rsid w:val="00F761CE"/>
    <w:rsid w:val="00F907F7"/>
    <w:rsid w:val="00FC1A7B"/>
    <w:rsid w:val="00FD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D9288A"/>
  <w15:chartTrackingRefBased/>
  <w15:docId w15:val="{91AFC20C-04F4-4C6C-9FF7-F52CDB857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_ICTPro,zakladní text"/>
    <w:qFormat/>
    <w:rsid w:val="00A77444"/>
    <w:pPr>
      <w:spacing w:after="0" w:line="360" w:lineRule="auto"/>
    </w:pPr>
    <w:rPr>
      <w:rFonts w:ascii="Arial" w:eastAsia="Times New Roman" w:hAnsi="Arial" w:cs="Times New Roman"/>
      <w:sz w:val="24"/>
      <w:szCs w:val="24"/>
    </w:rPr>
  </w:style>
  <w:style w:type="paragraph" w:styleId="Heading1">
    <w:name w:val="heading 1"/>
    <w:next w:val="Normal"/>
    <w:link w:val="Heading1Char"/>
    <w:uiPriority w:val="9"/>
    <w:qFormat/>
    <w:rsid w:val="00F761CE"/>
    <w:pPr>
      <w:keepNext/>
      <w:pBdr>
        <w:bottom w:val="single" w:sz="18" w:space="1" w:color="FAB90F" w:themeColor="accent1"/>
      </w:pBdr>
      <w:spacing w:line="276" w:lineRule="auto"/>
      <w:outlineLvl w:val="0"/>
    </w:pPr>
    <w:rPr>
      <w:rFonts w:ascii="Arial" w:eastAsia="Times New Roman" w:hAnsi="Arial" w:cs="Arial"/>
      <w:b/>
      <w:caps/>
      <w:snapToGrid w:val="0"/>
      <w:color w:val="FAB90F" w:themeColor="accent1"/>
      <w:spacing w:val="6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B55"/>
    <w:pPr>
      <w:keepNext/>
      <w:keepLines/>
      <w:spacing w:before="120"/>
      <w:outlineLvl w:val="1"/>
    </w:pPr>
    <w:rPr>
      <w:rFonts w:eastAsiaTheme="majorEastAsia" w:cstheme="majorBidi"/>
      <w:b/>
      <w:color w:val="381A0C" w:themeColor="accent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0DE"/>
    <w:pPr>
      <w:keepNext/>
      <w:keepLines/>
      <w:outlineLvl w:val="2"/>
    </w:pPr>
    <w:rPr>
      <w:rFonts w:eastAsiaTheme="majorEastAsia" w:cstheme="majorBidi"/>
      <w:b/>
      <w:color w:val="FAB90F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0B55"/>
    <w:pPr>
      <w:keepNext/>
      <w:keepLines/>
      <w:spacing w:before="40"/>
      <w:outlineLvl w:val="3"/>
    </w:pPr>
    <w:rPr>
      <w:rFonts w:eastAsiaTheme="majorEastAsia" w:cstheme="majorBidi"/>
      <w:i/>
      <w:iCs/>
      <w:color w:val="381A0C" w:themeColor="accent3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93209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C28D04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6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05D02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1979EB"/>
    <w:rPr>
      <w:b/>
      <w:bCs/>
      <w:i/>
      <w:iCs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416AB0"/>
    <w:rPr>
      <w:rFonts w:ascii="Arial" w:eastAsiaTheme="majorEastAsia" w:hAnsi="Arial" w:cstheme="majorBidi"/>
      <w:b/>
      <w:snapToGrid w:val="0"/>
      <w:color w:val="381A0C" w:themeColor="accent3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16AB0"/>
    <w:rPr>
      <w:rFonts w:ascii="Arial" w:eastAsiaTheme="majorEastAsia" w:hAnsi="Arial" w:cstheme="majorBidi"/>
      <w:b/>
      <w:snapToGrid w:val="0"/>
      <w:color w:val="FAB90F" w:themeColor="accent1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90B55"/>
    <w:rPr>
      <w:rFonts w:ascii="Arial" w:eastAsiaTheme="majorEastAsia" w:hAnsi="Arial" w:cstheme="majorBidi"/>
      <w:i/>
      <w:iCs/>
      <w:snapToGrid w:val="0"/>
      <w:color w:val="381A0C" w:themeColor="accent3"/>
      <w:sz w:val="20"/>
      <w:szCs w:val="24"/>
    </w:rPr>
  </w:style>
  <w:style w:type="paragraph" w:styleId="ListParagraph">
    <w:name w:val="List Paragraph"/>
    <w:basedOn w:val="Normal"/>
    <w:uiPriority w:val="34"/>
    <w:qFormat/>
    <w:rsid w:val="00F907F7"/>
    <w:pPr>
      <w:numPr>
        <w:numId w:val="2"/>
      </w:numPr>
    </w:pPr>
  </w:style>
  <w:style w:type="numbering" w:customStyle="1" w:styleId="SeznamICTPro">
    <w:name w:val="Seznam_ICTPro"/>
    <w:uiPriority w:val="99"/>
    <w:rsid w:val="00F907F7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F761CE"/>
    <w:rPr>
      <w:rFonts w:ascii="Arial" w:eastAsia="Times New Roman" w:hAnsi="Arial" w:cs="Arial"/>
      <w:b/>
      <w:caps/>
      <w:snapToGrid w:val="0"/>
      <w:color w:val="FAB90F" w:themeColor="accent1"/>
      <w:spacing w:val="6"/>
      <w:sz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4D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uiPriority w:val="22"/>
    <w:qFormat/>
    <w:rsid w:val="00284D07"/>
    <w:rPr>
      <w:b/>
      <w:bCs/>
    </w:rPr>
  </w:style>
  <w:style w:type="character" w:styleId="Emphasis">
    <w:name w:val="Emphasis"/>
    <w:basedOn w:val="DefaultParagraphFont"/>
    <w:uiPriority w:val="2"/>
    <w:qFormat/>
    <w:rsid w:val="00416AB0"/>
    <w:rPr>
      <w:rFonts w:ascii="Arial" w:hAnsi="Arial"/>
      <w:b/>
      <w:i w:val="0"/>
      <w:iCs/>
      <w:color w:val="FAB90F" w:themeColor="accent1"/>
      <w:sz w:val="20"/>
    </w:rPr>
  </w:style>
  <w:style w:type="character" w:styleId="IntenseEmphasis">
    <w:name w:val="Intense Emphasis"/>
    <w:basedOn w:val="DefaultParagraphFont"/>
    <w:uiPriority w:val="21"/>
    <w:qFormat/>
    <w:rsid w:val="00284D07"/>
    <w:rPr>
      <w:i/>
      <w:iCs/>
      <w:color w:val="FAB90F" w:themeColor="accent1"/>
    </w:rPr>
  </w:style>
  <w:style w:type="paragraph" w:styleId="Header">
    <w:name w:val="header"/>
    <w:basedOn w:val="Normal"/>
    <w:link w:val="HeaderChar"/>
    <w:uiPriority w:val="99"/>
    <w:unhideWhenUsed/>
    <w:rsid w:val="00BD1BE3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BE3"/>
    <w:rPr>
      <w:rFonts w:ascii="Arial" w:eastAsia="Times New Roman" w:hAnsi="Arial" w:cs="Arial"/>
      <w:snapToGrid w:val="0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BD1BE3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BE3"/>
    <w:rPr>
      <w:rFonts w:ascii="Arial" w:eastAsia="Times New Roman" w:hAnsi="Arial" w:cs="Arial"/>
      <w:snapToGrid w:val="0"/>
      <w:sz w:val="20"/>
      <w:szCs w:val="24"/>
    </w:rPr>
  </w:style>
  <w:style w:type="table" w:styleId="TableGrid">
    <w:name w:val="Table Grid"/>
    <w:basedOn w:val="TableNormal"/>
    <w:uiPriority w:val="39"/>
    <w:rsid w:val="001E3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ICTPro">
    <w:name w:val="ICTPro"/>
    <w:basedOn w:val="TableNormal"/>
    <w:uiPriority w:val="99"/>
    <w:rsid w:val="002950DE"/>
    <w:pPr>
      <w:spacing w:after="0" w:line="240" w:lineRule="auto"/>
    </w:pPr>
    <w:rPr>
      <w:rFonts w:ascii="Arial" w:hAnsi="Arial"/>
      <w:sz w:val="20"/>
    </w:rPr>
    <w:tblPr>
      <w:tblStyleRowBandSize w:val="1"/>
      <w:tblBorders>
        <w:top w:val="single" w:sz="4" w:space="0" w:color="FAB90F" w:themeColor="accent1"/>
        <w:left w:val="single" w:sz="4" w:space="0" w:color="FAB90F" w:themeColor="accent1"/>
        <w:bottom w:val="single" w:sz="4" w:space="0" w:color="FAB90F" w:themeColor="accent1"/>
        <w:right w:val="single" w:sz="4" w:space="0" w:color="FAB90F" w:themeColor="accent1"/>
        <w:insideH w:val="single" w:sz="4" w:space="0" w:color="FAB90F" w:themeColor="accent1"/>
        <w:insideV w:val="single" w:sz="4" w:space="0" w:color="FAB90F" w:themeColor="accent1"/>
      </w:tblBorders>
    </w:tblPr>
    <w:tblStylePr w:type="firstRow">
      <w:pPr>
        <w:jc w:val="center"/>
      </w:pPr>
      <w:rPr>
        <w:rFonts w:ascii="Arial" w:hAnsi="Arial"/>
        <w:b/>
        <w:color w:val="381A0C" w:themeColor="accent3"/>
        <w:sz w:val="22"/>
      </w:rPr>
      <w:tblPr/>
      <w:tcPr>
        <w:tcBorders>
          <w:top w:val="single" w:sz="4" w:space="0" w:color="FAB90F" w:themeColor="accent1"/>
          <w:left w:val="single" w:sz="4" w:space="0" w:color="FAB90F" w:themeColor="accent1"/>
          <w:bottom w:val="single" w:sz="4" w:space="0" w:color="FAB90F" w:themeColor="accent1"/>
          <w:right w:val="single" w:sz="4" w:space="0" w:color="FAB90F" w:themeColor="accent1"/>
          <w:insideH w:val="single" w:sz="4" w:space="0" w:color="FAB90F" w:themeColor="accent1"/>
          <w:insideV w:val="single" w:sz="4" w:space="0" w:color="FAB90F" w:themeColor="accent1"/>
          <w:tl2br w:val="nil"/>
          <w:tr2bl w:val="nil"/>
        </w:tcBorders>
        <w:shd w:val="clear" w:color="auto" w:fill="FAB90F" w:themeFill="accent1"/>
      </w:tcPr>
    </w:tblStylePr>
  </w:style>
  <w:style w:type="character" w:styleId="PlaceholderText">
    <w:name w:val="Placeholder Text"/>
    <w:basedOn w:val="DefaultParagraphFont"/>
    <w:uiPriority w:val="99"/>
    <w:semiHidden/>
    <w:rsid w:val="002C2EA7"/>
    <w:rPr>
      <w:color w:val="808080"/>
    </w:rPr>
  </w:style>
  <w:style w:type="character" w:styleId="Hyperlink">
    <w:name w:val="Hyperlink"/>
    <w:uiPriority w:val="99"/>
    <w:rsid w:val="00416AB0"/>
    <w:rPr>
      <w:b/>
      <w:noProof/>
      <w:color w:val="FAB90F" w:themeColor="accent1"/>
      <w:u w:val="single"/>
    </w:rPr>
  </w:style>
  <w:style w:type="character" w:customStyle="1" w:styleId="PodpisICTPro">
    <w:name w:val="Podpis_ICTPro"/>
    <w:basedOn w:val="DefaultParagraphFont"/>
    <w:uiPriority w:val="2"/>
    <w:rsid w:val="008B48D3"/>
    <w:rPr>
      <w:rFonts w:ascii="Arial" w:hAnsi="Arial"/>
      <w:b/>
      <w:color w:val="381A0C" w:themeColor="accent3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C93209"/>
    <w:rPr>
      <w:rFonts w:asciiTheme="majorHAnsi" w:eastAsiaTheme="majorEastAsia" w:hAnsiTheme="majorHAnsi" w:cstheme="majorBidi"/>
      <w:color w:val="C28D04" w:themeColor="accent1" w:themeShade="BF"/>
    </w:rPr>
  </w:style>
  <w:style w:type="paragraph" w:customStyle="1" w:styleId="zakladnitext">
    <w:name w:val="zakladni text"/>
    <w:link w:val="zakladnitextChar"/>
    <w:rsid w:val="00C93209"/>
    <w:pPr>
      <w:spacing w:after="0" w:line="360" w:lineRule="auto"/>
    </w:pPr>
    <w:rPr>
      <w:rFonts w:ascii="Arial" w:eastAsia="Times New Roman" w:hAnsi="Arial" w:cs="Times New Roman"/>
      <w:sz w:val="18"/>
      <w:szCs w:val="24"/>
      <w:lang w:val="en-US"/>
    </w:rPr>
  </w:style>
  <w:style w:type="paragraph" w:customStyle="1" w:styleId="Nadpisodstavce">
    <w:name w:val="Nadpis odstavce"/>
    <w:rsid w:val="00C93209"/>
    <w:pPr>
      <w:pBdr>
        <w:bottom w:val="single" w:sz="8" w:space="0" w:color="0093D3"/>
      </w:pBdr>
      <w:spacing w:after="200" w:line="240" w:lineRule="auto"/>
    </w:pPr>
    <w:rPr>
      <w:rFonts w:ascii="Arial" w:eastAsia="Times New Roman" w:hAnsi="Arial" w:cs="Times New Roman"/>
      <w:b/>
      <w:caps/>
      <w:color w:val="0093D3"/>
      <w:sz w:val="20"/>
      <w:szCs w:val="24"/>
      <w:lang w:val="en-US"/>
    </w:rPr>
  </w:style>
  <w:style w:type="character" w:customStyle="1" w:styleId="zakladnitextChar">
    <w:name w:val="zakladni text Char"/>
    <w:link w:val="zakladnitext"/>
    <w:rsid w:val="00C93209"/>
    <w:rPr>
      <w:rFonts w:ascii="Arial" w:eastAsia="Times New Roman" w:hAnsi="Arial" w:cs="Times New Roman"/>
      <w:sz w:val="18"/>
      <w:szCs w:val="24"/>
      <w:lang w:val="en-US"/>
    </w:rPr>
  </w:style>
  <w:style w:type="paragraph" w:customStyle="1" w:styleId="odskok-1">
    <w:name w:val="odskok-1"/>
    <w:basedOn w:val="Normal"/>
    <w:link w:val="odskok-1Char"/>
    <w:rsid w:val="00C93209"/>
    <w:pPr>
      <w:tabs>
        <w:tab w:val="num" w:pos="340"/>
      </w:tabs>
      <w:ind w:left="340" w:hanging="340"/>
    </w:pPr>
    <w:rPr>
      <w:sz w:val="18"/>
    </w:rPr>
  </w:style>
  <w:style w:type="character" w:customStyle="1" w:styleId="odskok-1Char">
    <w:name w:val="odskok-1 Char"/>
    <w:link w:val="odskok-1"/>
    <w:rsid w:val="00C93209"/>
    <w:rPr>
      <w:rFonts w:ascii="Arial" w:eastAsia="Times New Roman" w:hAnsi="Arial" w:cs="Times New Roman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320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09"/>
    <w:rPr>
      <w:rFonts w:ascii="Segoe UI" w:eastAsia="Times New Roman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C932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C9320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93209"/>
    <w:pPr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snapToGrid/>
      <w:color w:val="C28D04" w:themeColor="accent1" w:themeShade="BF"/>
      <w:spacing w:val="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9320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93209"/>
    <w:pPr>
      <w:spacing w:after="100"/>
      <w:ind w:left="480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932696"/>
    <w:rPr>
      <w:rFonts w:asciiTheme="majorHAnsi" w:eastAsiaTheme="majorEastAsia" w:hAnsiTheme="majorHAnsi" w:cstheme="majorBidi"/>
      <w:color w:val="805D02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88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koleni@ictpro.cz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ICTPro\ICT%20Pro_hlavickovy%20papir.dotx" TargetMode="External"/></Relationships>
</file>

<file path=word/theme/theme1.xml><?xml version="1.0" encoding="utf-8"?>
<a:theme xmlns:a="http://schemas.openxmlformats.org/drawingml/2006/main" name="ICTPro">
  <a:themeElements>
    <a:clrScheme name="ICT Pr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AB90F"/>
      </a:accent1>
      <a:accent2>
        <a:srgbClr val="ACABAB"/>
      </a:accent2>
      <a:accent3>
        <a:srgbClr val="381A0C"/>
      </a:accent3>
      <a:accent4>
        <a:srgbClr val="3A5BA7"/>
      </a:accent4>
      <a:accent5>
        <a:srgbClr val="67B54F"/>
      </a:accent5>
      <a:accent6>
        <a:srgbClr val="FFFFFF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0BDAD-D5BE-4D27-B90B-9EFEA53FC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ICT Pro_hlavickovy papir.dotx</Template>
  <TotalTime>11</TotalTime>
  <Pages>17</Pages>
  <Words>1692</Words>
  <Characters>9983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</dc:creator>
  <cp:keywords/>
  <dc:description/>
  <cp:lastModifiedBy>Petr Rozkošný</cp:lastModifiedBy>
  <cp:revision>2</cp:revision>
  <cp:lastPrinted>2018-12-17T02:25:00Z</cp:lastPrinted>
  <dcterms:created xsi:type="dcterms:W3CDTF">2021-03-17T07:52:00Z</dcterms:created>
  <dcterms:modified xsi:type="dcterms:W3CDTF">2021-03-17T07:52:00Z</dcterms:modified>
</cp:coreProperties>
</file>